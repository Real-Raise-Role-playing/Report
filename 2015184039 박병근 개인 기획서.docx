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897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:rsidR="005C5B0A" w:rsidRDefault="005C5B0A"/>
        <w:tbl>
          <w:tblPr>
            <w:tblpPr w:leftFromText="187" w:rightFromText="187" w:bottomFromText="720" w:horzAnchor="page" w:tblpXSpec="center" w:tblpYSpec="bottom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022"/>
          </w:tblGrid>
          <w:tr w:rsidR="005C5B0A">
            <w:tc>
              <w:tcPr>
                <w:tcW w:w="9576" w:type="dxa"/>
              </w:tcPr>
              <w:sdt>
                <w:sdtPr>
                  <w:rPr>
                    <w:rFonts w:ascii="야놀자 야체 B" w:eastAsia="야놀자 야체 B" w:hAnsi="야놀자 야체 B" w:hint="eastAsia"/>
                    <w:sz w:val="96"/>
                  </w:rPr>
                  <w:alias w:val="제목"/>
                  <w:id w:val="-308007970"/>
                  <w:placeholder>
                    <w:docPart w:val="EFA7E16776D245A89424891AC7D78E4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C5B0A" w:rsidRPr="007D48D8" w:rsidRDefault="005643BD">
                    <w:pPr>
                      <w:pStyle w:val="a3"/>
                      <w:jc w:val="center"/>
                      <w:rPr>
                        <w:rFonts w:ascii="야놀자 야체 B" w:eastAsia="야놀자 야체 B" w:hAnsi="야놀자 야체 B"/>
                        <w:sz w:val="96"/>
                      </w:rPr>
                    </w:pPr>
                    <w:r w:rsidRPr="007D48D8">
                      <w:rPr>
                        <w:rFonts w:ascii="야놀자 야체 B" w:eastAsia="야놀자 야체 B" w:hAnsi="야놀자 야체 B" w:hint="eastAsia"/>
                        <w:sz w:val="96"/>
                        <w:lang w:val="ko-KR"/>
                      </w:rPr>
                      <w:t>[</w:t>
                    </w:r>
                    <w:proofErr w:type="spellStart"/>
                    <w:r w:rsidR="007D48D8" w:rsidRPr="007D48D8">
                      <w:rPr>
                        <w:rFonts w:ascii="야놀자 야체 B" w:eastAsia="야놀자 야체 B" w:hAnsi="야놀자 야체 B" w:hint="eastAsia"/>
                        <w:sz w:val="96"/>
                        <w:lang w:val="ko-KR"/>
                      </w:rPr>
                      <w:t>M</w:t>
                    </w:r>
                    <w:r w:rsidR="007D48D8" w:rsidRPr="007D48D8">
                      <w:rPr>
                        <w:rFonts w:ascii="야놀자 야체 B" w:eastAsia="야놀자 야체 B" w:hAnsi="야놀자 야체 B"/>
                        <w:sz w:val="96"/>
                        <w:lang w:val="ko-KR"/>
                      </w:rPr>
                      <w:t>an</w:t>
                    </w:r>
                    <w:proofErr w:type="spellEnd"/>
                    <w:r w:rsidR="007D48D8" w:rsidRPr="007D48D8">
                      <w:rPr>
                        <w:rFonts w:ascii="야놀자 야체 B" w:eastAsia="야놀자 야체 B" w:hAnsi="야놀자 야체 B"/>
                        <w:sz w:val="96"/>
                        <w:lang w:val="ko-KR"/>
                      </w:rPr>
                      <w:t xml:space="preserve"> </w:t>
                    </w:r>
                    <w:proofErr w:type="spellStart"/>
                    <w:r w:rsidR="007D48D8" w:rsidRPr="007D48D8">
                      <w:rPr>
                        <w:rFonts w:ascii="야놀자 야체 B" w:eastAsia="야놀자 야체 B" w:hAnsi="야놀자 야체 B"/>
                        <w:sz w:val="96"/>
                        <w:lang w:val="ko-KR"/>
                      </w:rPr>
                      <w:t>in</w:t>
                    </w:r>
                    <w:proofErr w:type="spellEnd"/>
                    <w:r w:rsidR="007D48D8" w:rsidRPr="007D48D8">
                      <w:rPr>
                        <w:rFonts w:ascii="야놀자 야체 B" w:eastAsia="야놀자 야체 B" w:hAnsi="야놀자 야체 B"/>
                        <w:sz w:val="96"/>
                        <w:lang w:val="ko-KR"/>
                      </w:rPr>
                      <w:t xml:space="preserve"> </w:t>
                    </w:r>
                    <w:proofErr w:type="spellStart"/>
                    <w:r w:rsidR="007D48D8" w:rsidRPr="007D48D8">
                      <w:rPr>
                        <w:rFonts w:ascii="야놀자 야체 B" w:eastAsia="야놀자 야체 B" w:hAnsi="야놀자 야체 B"/>
                        <w:sz w:val="96"/>
                        <w:lang w:val="ko-KR"/>
                      </w:rPr>
                      <w:t>the</w:t>
                    </w:r>
                    <w:proofErr w:type="spellEnd"/>
                    <w:r w:rsidR="007D48D8" w:rsidRPr="007D48D8">
                      <w:rPr>
                        <w:rFonts w:ascii="야놀자 야체 B" w:eastAsia="야놀자 야체 B" w:hAnsi="야놀자 야체 B"/>
                        <w:sz w:val="96"/>
                        <w:lang w:val="ko-KR"/>
                      </w:rPr>
                      <w:t xml:space="preserve"> </w:t>
                    </w:r>
                    <w:proofErr w:type="spellStart"/>
                    <w:r w:rsidR="007D48D8" w:rsidRPr="007D48D8">
                      <w:rPr>
                        <w:rFonts w:ascii="야놀자 야체 B" w:eastAsia="야놀자 야체 B" w:hAnsi="야놀자 야체 B"/>
                        <w:sz w:val="96"/>
                        <w:lang w:val="ko-KR"/>
                      </w:rPr>
                      <w:t>Wild</w:t>
                    </w:r>
                    <w:proofErr w:type="spellEnd"/>
                    <w:r w:rsidRPr="007D48D8">
                      <w:rPr>
                        <w:rFonts w:ascii="야놀자 야체 B" w:eastAsia="야놀자 야체 B" w:hAnsi="야놀자 야체 B" w:hint="eastAsia"/>
                        <w:sz w:val="96"/>
                        <w:lang w:val="ko-KR"/>
                      </w:rPr>
                      <w:t>]</w:t>
                    </w:r>
                  </w:p>
                </w:sdtContent>
              </w:sdt>
            </w:tc>
          </w:tr>
          <w:tr w:rsidR="005C5B0A">
            <w:tc>
              <w:tcPr>
                <w:tcW w:w="0" w:type="auto"/>
                <w:vAlign w:val="bottom"/>
              </w:tcPr>
              <w:sdt>
                <w:sdtPr>
                  <w:rPr>
                    <w:rFonts w:ascii="210 맨발의청춘 L" w:eastAsia="210 맨발의청춘 L" w:hAnsi="210 맨발의청춘 L"/>
                    <w:sz w:val="36"/>
                    <w:szCs w:val="36"/>
                  </w:rPr>
                  <w:alias w:val="부제"/>
                  <w:id w:val="758173203"/>
                  <w:placeholder>
                    <w:docPart w:val="D081150AE4E54004A6622E859AA8D3DF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:rsidR="005C5B0A" w:rsidRDefault="007D48D8">
                    <w:pPr>
                      <w:pStyle w:val="a4"/>
                      <w:jc w:val="center"/>
                      <w:rPr>
                        <w:sz w:val="36"/>
                        <w:szCs w:val="36"/>
                      </w:rPr>
                    </w:pPr>
                    <w:proofErr w:type="gramStart"/>
                    <w:r w:rsidRPr="007D48D8">
                      <w:rPr>
                        <w:rFonts w:ascii="210 맨발의청춘 L" w:eastAsia="210 맨발의청춘 L" w:hAnsi="210 맨발의청춘 L"/>
                        <w:sz w:val="36"/>
                        <w:szCs w:val="36"/>
                      </w:rPr>
                      <w:t>클라이언트 ,</w:t>
                    </w:r>
                    <w:proofErr w:type="gramEnd"/>
                    <w:r w:rsidRPr="007D48D8">
                      <w:rPr>
                        <w:rFonts w:ascii="210 맨발의청춘 L" w:eastAsia="210 맨발의청춘 L" w:hAnsi="210 맨발의청춘 L"/>
                        <w:sz w:val="36"/>
                        <w:szCs w:val="36"/>
                      </w:rPr>
                      <w:t xml:space="preserve"> 기획</w:t>
                    </w:r>
                  </w:p>
                </w:sdtContent>
              </w:sdt>
            </w:tc>
          </w:tr>
          <w:tr w:rsidR="005C5B0A">
            <w:tc>
              <w:tcPr>
                <w:tcW w:w="0" w:type="auto"/>
                <w:vAlign w:val="bottom"/>
              </w:tcPr>
              <w:p w:rsidR="005C5B0A" w:rsidRDefault="005C5B0A"/>
            </w:tc>
          </w:tr>
          <w:tr w:rsidR="005C5B0A">
            <w:tc>
              <w:tcPr>
                <w:tcW w:w="0" w:type="auto"/>
                <w:vAlign w:val="bottom"/>
              </w:tcPr>
              <w:sdt>
                <w:sdtPr>
                  <w:rPr>
                    <w:rFonts w:ascii="210 맨발의청춘 L" w:eastAsia="210 맨발의청춘 L" w:hAnsi="210 맨발의청춘 L"/>
                  </w:rPr>
                  <w:alias w:val="요약"/>
                  <w:id w:val="553592755"/>
                  <w:placeholder>
                    <w:docPart w:val="FE49B7B2EAFE4CF9BBF440B7F0FF37D4"/>
                  </w:placeholder>
                  <w:dataBinding w:prefixMappings="xmlns:ns0='http://schemas.microsoft.com/office/2006/coverPageProps'" w:xpath="/ns0:CoverPageProperties[1]/ns0:Abstract[1]" w:storeItemID="{55AF091B-3C7A-41E3-B477-F2FDAA23CFDA}"/>
                  <w:text/>
                </w:sdtPr>
                <w:sdtContent>
                  <w:p w:rsidR="005C5B0A" w:rsidRPr="007D48D8" w:rsidRDefault="007D48D8">
                    <w:pPr>
                      <w:jc w:val="center"/>
                      <w:rPr>
                        <w:rFonts w:ascii="210 맨발의청춘 L" w:eastAsia="210 맨발의청춘 L" w:hAnsi="210 맨발의청춘 L"/>
                      </w:rPr>
                    </w:pPr>
                    <w:r w:rsidRPr="007D48D8">
                      <w:rPr>
                        <w:rFonts w:ascii="210 맨발의청춘 L" w:eastAsia="210 맨발의청춘 L" w:hAnsi="210 맨발의청춘 L" w:hint="eastAsia"/>
                      </w:rPr>
                      <w:t xml:space="preserve">한국산업기술대학교 </w:t>
                    </w:r>
                    <w:proofErr w:type="spellStart"/>
                    <w:r w:rsidRPr="007D48D8">
                      <w:rPr>
                        <w:rFonts w:ascii="210 맨발의청춘 L" w:eastAsia="210 맨발의청춘 L" w:hAnsi="210 맨발의청춘 L"/>
                      </w:rPr>
                      <w:t>RnPTeam</w:t>
                    </w:r>
                    <w:proofErr w:type="spellEnd"/>
                    <w:r w:rsidRPr="007D48D8">
                      <w:rPr>
                        <w:rFonts w:ascii="210 맨발의청춘 L" w:eastAsia="210 맨발의청춘 L" w:hAnsi="210 맨발의청춘 L" w:hint="eastAsia"/>
                      </w:rPr>
                      <w:t xml:space="preserve"> </w:t>
                    </w:r>
                  </w:p>
                </w:sdtContent>
              </w:sdt>
            </w:tc>
          </w:tr>
          <w:tr w:rsidR="005C5B0A">
            <w:tc>
              <w:tcPr>
                <w:tcW w:w="0" w:type="auto"/>
                <w:vAlign w:val="bottom"/>
              </w:tcPr>
              <w:p w:rsidR="005C5B0A" w:rsidRDefault="005C5B0A">
                <w:pPr>
                  <w:jc w:val="center"/>
                </w:pPr>
              </w:p>
            </w:tc>
          </w:tr>
        </w:tbl>
        <w:p w:rsidR="005C5B0A" w:rsidRDefault="005643BD">
          <w:pPr>
            <w:rPr>
              <w:rFonts w:asciiTheme="majorHAnsi" w:eastAsiaTheme="majorEastAsia" w:hAnsiTheme="majorHAnsi" w:cstheme="majorBidi"/>
              <w:color w:val="2F5897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</w:pPr>
          <w:r>
            <w:rPr>
              <w:rFonts w:asciiTheme="majorHAnsi" w:eastAsiaTheme="majorEastAsia" w:hAnsiTheme="majorHAnsi" w:cstheme="majorBidi"/>
              <w:color w:val="2F5897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br w:type="page"/>
          </w:r>
        </w:p>
      </w:sdtContent>
    </w:sdt>
    <w:sdt>
      <w:sdtPr>
        <w:rPr>
          <w:rFonts w:ascii="야놀자 야체 B" w:eastAsia="야놀자 야체 B" w:hAnsi="야놀자 야체 B"/>
        </w:rPr>
        <w:alias w:val="제목"/>
        <w:id w:val="598529223"/>
        <w:placeholder>
          <w:docPart w:val="EFA7E16776D245A89424891AC7D78E4E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5C5B0A" w:rsidRDefault="007D48D8">
          <w:pPr>
            <w:pStyle w:val="a3"/>
          </w:pPr>
          <w:r w:rsidRPr="00320C88">
            <w:rPr>
              <w:rFonts w:ascii="야놀자 야체 B" w:eastAsia="야놀자 야체 B" w:hAnsi="야놀자 야체 B"/>
            </w:rPr>
            <w:t>[</w:t>
          </w:r>
          <w:proofErr w:type="gramStart"/>
          <w:r w:rsidRPr="00320C88">
            <w:rPr>
              <w:rFonts w:ascii="야놀자 야체 B" w:eastAsia="야놀자 야체 B" w:hAnsi="야놀자 야체 B"/>
            </w:rPr>
            <w:t>Man</w:t>
          </w:r>
          <w:proofErr w:type="gramEnd"/>
          <w:r w:rsidRPr="00320C88">
            <w:rPr>
              <w:rFonts w:ascii="야놀자 야체 B" w:eastAsia="야놀자 야체 B" w:hAnsi="야놀자 야체 B"/>
            </w:rPr>
            <w:t xml:space="preserve"> in the Wild]</w:t>
          </w:r>
        </w:p>
      </w:sdtContent>
    </w:sdt>
    <w:p w:rsidR="00556999" w:rsidRPr="00556999" w:rsidRDefault="005643BD" w:rsidP="00556999">
      <w:pPr>
        <w:pStyle w:val="a4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274320" distR="114300" simplePos="0" relativeHeight="251659264" behindDoc="0" locked="0" layoutInCell="1" allowOverlap="1" wp14:editId="1366F143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20240" cy="8229600"/>
                <wp:effectExtent l="0" t="0" r="0" b="0"/>
                <wp:wrapSquare wrapText="bothSides"/>
                <wp:docPr id="2" name="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8229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5B0A" w:rsidRPr="00320C88" w:rsidRDefault="006F0CF1">
                            <w:pPr>
                              <w:pStyle w:val="1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이미지</w:t>
                            </w:r>
                            <w:r w:rsidR="00556999"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 xml:space="preserve"> 출처</w:t>
                            </w:r>
                          </w:p>
                          <w:p w:rsidR="005C5B0A" w:rsidRPr="00320C88" w:rsidRDefault="005643BD">
                            <w:pPr>
                              <w:spacing w:after="100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</w:pP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</w:p>
                          <w:p w:rsidR="005C5B0A" w:rsidRDefault="00556999" w:rsidP="00556999">
                            <w:pPr>
                              <w:pStyle w:val="ab"/>
                              <w:numPr>
                                <w:ilvl w:val="0"/>
                                <w:numId w:val="2"/>
                              </w:num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카메라</w:t>
                            </w:r>
                          </w:p>
                          <w:p w:rsidR="00556999" w:rsidRDefault="00556999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hyperlink r:id="rId11" w:history="1">
                              <w:r w:rsidRPr="003D3440">
                                <w:rPr>
                                  <w:rStyle w:val="af5"/>
                                  <w:rFonts w:ascii="210 맨발의청춘 L" w:eastAsia="210 맨발의청춘 L" w:hAnsi="210 맨발의청춘 L"/>
                                </w:rPr>
                                <w:t>http://blog.naver.com/PostView.nhn?blogId=iii4625&amp;logNo=220790267252</w:t>
                              </w:r>
                            </w:hyperlink>
                          </w:p>
                          <w:p w:rsidR="00556999" w:rsidRDefault="00556999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556999" w:rsidRDefault="00556999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556999" w:rsidRDefault="00556999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556999" w:rsidRDefault="00556999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556999" w:rsidRDefault="00556999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556999" w:rsidRDefault="00556999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556999" w:rsidRDefault="00556999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556999" w:rsidRPr="00556999" w:rsidRDefault="00556999" w:rsidP="00556999">
                            <w:pP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</w:pPr>
                          </w:p>
                          <w:p w:rsidR="00556999" w:rsidRDefault="00556999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556999" w:rsidRDefault="00556999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556999" w:rsidRPr="00556999" w:rsidRDefault="00556999" w:rsidP="00556999">
                            <w:pP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2880" tIns="457200" rIns="18288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id="사각형 2" o:spid="_x0000_s1026" style="position:absolute;margin-left:100pt;margin-top:0;width:151.2pt;height:9in;z-index:251659264;visibility:visible;mso-wrap-style:square;mso-width-percent:300;mso-height-percent:1000;mso-wrap-distance-left:21.6pt;mso-wrap-distance-top:0;mso-wrap-distance-right:9pt;mso-wrap-distance-bottom:0;mso-position-horizontal:right;mso-position-horizontal-relative:margin;mso-position-vertical:center;mso-position-vertical-relative:margin;mso-width-percent:3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" fillcolor="#e4e9ef [3214]" stroked="f" strokeweight="2.25pt">
                <v:fill opacity="55769f"/>
                <v:textbox inset="14.4pt,36pt,14.4pt,10.8pt">
                  <w:txbxContent>
                    <w:p w:rsidR="005C5B0A" w:rsidRPr="00320C88" w:rsidRDefault="006F0CF1">
                      <w:pPr>
                        <w:pStyle w:val="1"/>
                        <w:jc w:val="center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이미지</w:t>
                      </w:r>
                      <w:r w:rsidR="00556999"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 xml:space="preserve"> 출처</w:t>
                      </w:r>
                    </w:p>
                    <w:p w:rsidR="005C5B0A" w:rsidRPr="00320C88" w:rsidRDefault="005643BD">
                      <w:pPr>
                        <w:spacing w:after="100"/>
                        <w:jc w:val="center"/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</w:pP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</w:p>
                    <w:p w:rsidR="005C5B0A" w:rsidRDefault="00556999" w:rsidP="00556999">
                      <w:pPr>
                        <w:pStyle w:val="ab"/>
                        <w:numPr>
                          <w:ilvl w:val="0"/>
                          <w:numId w:val="2"/>
                        </w:num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카메라</w:t>
                      </w:r>
                    </w:p>
                    <w:p w:rsidR="00556999" w:rsidRDefault="00556999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hyperlink r:id="rId12" w:history="1">
                        <w:r w:rsidRPr="003D3440">
                          <w:rPr>
                            <w:rStyle w:val="af5"/>
                            <w:rFonts w:ascii="210 맨발의청춘 L" w:eastAsia="210 맨발의청춘 L" w:hAnsi="210 맨발의청춘 L"/>
                          </w:rPr>
                          <w:t>http://blog.naver.com/PostView.nhn?blogId=iii4625&amp;logNo=220790267252</w:t>
                        </w:r>
                      </w:hyperlink>
                    </w:p>
                    <w:p w:rsidR="00556999" w:rsidRDefault="00556999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556999" w:rsidRDefault="00556999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556999" w:rsidRDefault="00556999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556999" w:rsidRDefault="00556999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556999" w:rsidRDefault="00556999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556999" w:rsidRDefault="00556999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556999" w:rsidRDefault="00556999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556999" w:rsidRPr="00556999" w:rsidRDefault="00556999" w:rsidP="00556999">
                      <w:pP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</w:pPr>
                    </w:p>
                    <w:p w:rsidR="00556999" w:rsidRDefault="00556999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556999" w:rsidRDefault="00556999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556999" w:rsidRPr="00556999" w:rsidRDefault="00556999" w:rsidP="00556999">
                      <w:pP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sdt>
        <w:sdtPr>
          <w:rPr>
            <w:rFonts w:ascii="210 맨발의청춘 L" w:eastAsia="210 맨발의청춘 L" w:hAnsi="210 맨발의청춘 L"/>
          </w:rPr>
          <w:alias w:val="부제"/>
          <w:id w:val="-723052804"/>
          <w:placeholder>
            <w:docPart w:val="D081150AE4E54004A6622E859AA8D3DF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proofErr w:type="gramStart"/>
          <w:r w:rsidR="007D48D8" w:rsidRPr="00320C88">
            <w:rPr>
              <w:rFonts w:ascii="210 맨발의청춘 L" w:eastAsia="210 맨발의청춘 L" w:hAnsi="210 맨발의청춘 L"/>
            </w:rPr>
            <w:t>클라이언트 ,</w:t>
          </w:r>
          <w:proofErr w:type="gramEnd"/>
          <w:r w:rsidR="007D48D8" w:rsidRPr="00320C88">
            <w:rPr>
              <w:rFonts w:ascii="210 맨발의청춘 L" w:eastAsia="210 맨발의청춘 L" w:hAnsi="210 맨발의청춘 L"/>
            </w:rPr>
            <w:t xml:space="preserve"> 기획</w:t>
          </w:r>
        </w:sdtContent>
      </w:sdt>
    </w:p>
    <w:p w:rsidR="005C5B0A" w:rsidRDefault="002D375A">
      <w:pPr>
        <w:pStyle w:val="1"/>
        <w:rPr>
          <w:rFonts w:ascii="210 맨발의청춘 L" w:eastAsia="210 맨발의청춘 L" w:hAnsi="210 맨발의청춘 L"/>
        </w:rPr>
      </w:pPr>
      <w:r>
        <w:rPr>
          <w:rFonts w:ascii="210 맨발의청춘 L" w:eastAsia="210 맨발의청춘 L" w:hAnsi="210 맨발의청춘 L"/>
        </w:rPr>
        <w:t>[</w:t>
      </w:r>
      <w:proofErr w:type="gramStart"/>
      <w:r>
        <w:rPr>
          <w:rFonts w:ascii="210 맨발의청춘 L" w:eastAsia="210 맨발의청춘 L" w:hAnsi="210 맨발의청춘 L" w:hint="eastAsia"/>
        </w:rPr>
        <w:t>M</w:t>
      </w:r>
      <w:r>
        <w:rPr>
          <w:rFonts w:ascii="210 맨발의청춘 L" w:eastAsia="210 맨발의청춘 L" w:hAnsi="210 맨발의청춘 L"/>
        </w:rPr>
        <w:t>an</w:t>
      </w:r>
      <w:proofErr w:type="gramEnd"/>
      <w:r>
        <w:rPr>
          <w:rFonts w:ascii="210 맨발의청춘 L" w:eastAsia="210 맨발의청춘 L" w:hAnsi="210 맨발의청춘 L"/>
        </w:rPr>
        <w:t xml:space="preserve"> in the Wild]</w:t>
      </w:r>
    </w:p>
    <w:p w:rsidR="002D375A" w:rsidRPr="002D375A" w:rsidRDefault="002D375A" w:rsidP="002D375A">
      <w:pPr>
        <w:pStyle w:val="2"/>
        <w:rPr>
          <w:rFonts w:ascii="210 맨발의청춘 L" w:eastAsia="210 맨발의청춘 L" w:hAnsi="210 맨발의청춘 L" w:hint="eastAsia"/>
          <w:i/>
          <w:sz w:val="32"/>
          <w:szCs w:val="32"/>
        </w:rPr>
      </w:pPr>
      <w:r>
        <w:rPr>
          <w:rFonts w:ascii="210 맨발의청춘 L" w:eastAsia="210 맨발의청춘 L" w:hAnsi="210 맨발의청춘 L" w:hint="eastAsia"/>
          <w:i/>
          <w:sz w:val="32"/>
          <w:szCs w:val="32"/>
        </w:rPr>
        <w:t>카메라</w:t>
      </w:r>
      <w:r w:rsidRPr="00E2647F">
        <w:rPr>
          <w:rFonts w:ascii="210 맨발의청춘 L" w:eastAsia="210 맨발의청춘 L" w:hAnsi="210 맨발의청춘 L" w:hint="eastAsia"/>
          <w:i/>
          <w:sz w:val="32"/>
          <w:szCs w:val="32"/>
        </w:rPr>
        <w:t xml:space="preserve"> </w:t>
      </w:r>
    </w:p>
    <w:p w:rsidR="005C5B0A" w:rsidRDefault="00E9762E">
      <w:pPr>
        <w:rPr>
          <w:rFonts w:ascii="210 맨발의청춘 L" w:eastAsia="210 맨발의청춘 L" w:hAnsi="210 맨발의청춘 L"/>
        </w:rPr>
      </w:pPr>
      <w:r>
        <w:rPr>
          <w:rFonts w:ascii="210 맨발의청춘 L" w:eastAsia="210 맨발의청춘 L" w:hAnsi="210 맨발의청춘 L" w:hint="eastAsia"/>
        </w:rPr>
        <w:t>T</w:t>
      </w:r>
      <w:r>
        <w:rPr>
          <w:rFonts w:ascii="210 맨발의청춘 L" w:eastAsia="210 맨발의청춘 L" w:hAnsi="210 맨발의청춘 L"/>
        </w:rPr>
        <w:t>PS</w:t>
      </w:r>
      <w:r>
        <w:rPr>
          <w:rFonts w:ascii="210 맨발의청춘 L" w:eastAsia="210 맨발의청춘 L" w:hAnsi="210 맨발의청춘 L" w:hint="eastAsia"/>
        </w:rPr>
        <w:t xml:space="preserve"> 카메라를 활용하다 보면</w:t>
      </w:r>
      <w:r>
        <w:rPr>
          <w:rFonts w:ascii="210 맨발의청춘 L" w:eastAsia="210 맨발의청춘 L" w:hAnsi="210 맨발의청춘 L"/>
        </w:rPr>
        <w:t xml:space="preserve"> </w:t>
      </w:r>
      <w:r>
        <w:rPr>
          <w:rFonts w:ascii="210 맨발의청춘 L" w:eastAsia="210 맨발의청춘 L" w:hAnsi="210 맨발의청춘 L" w:hint="eastAsia"/>
        </w:rPr>
        <w:t>카메라가 벽을 뚫고 가는 경우가 존재한다.</w:t>
      </w:r>
    </w:p>
    <w:p w:rsidR="00E9762E" w:rsidRDefault="00E9762E">
      <w:pPr>
        <w:rPr>
          <w:rFonts w:ascii="210 맨발의청춘 L" w:eastAsia="210 맨발의청춘 L" w:hAnsi="210 맨발의청춘 L"/>
        </w:rPr>
      </w:pPr>
      <w:r>
        <w:rPr>
          <w:rFonts w:ascii="210 맨발의청춘 L" w:eastAsia="210 맨발의청춘 L" w:hAnsi="210 맨발의청춘 L" w:hint="eastAsia"/>
        </w:rPr>
        <w:t>이런 경우에는 게임플레이의 공정성과 형평성을 잃을 수 있다.</w:t>
      </w:r>
    </w:p>
    <w:p w:rsidR="00E9762E" w:rsidRDefault="00556999" w:rsidP="00E9762E">
      <w:pPr>
        <w:pStyle w:val="ab"/>
        <w:numPr>
          <w:ilvl w:val="0"/>
          <w:numId w:val="1"/>
        </w:numPr>
        <w:rPr>
          <w:rFonts w:ascii="210 맨발의청춘 L" w:eastAsia="210 맨발의청춘 L" w:hAnsi="210 맨발의청춘 L"/>
        </w:rPr>
      </w:pPr>
      <w:r>
        <w:rPr>
          <w:rFonts w:ascii="210 맨발의청춘 L" w:eastAsia="210 맨발의청춘 L" w:hAnsi="210 맨발의청춘 L"/>
          <w:noProof/>
          <w:color w:val="2F5897" w:themeColor="text2"/>
        </w:rPr>
        <w:drawing>
          <wp:anchor distT="0" distB="0" distL="114300" distR="114300" simplePos="0" relativeHeight="251655168" behindDoc="0" locked="0" layoutInCell="1" allowOverlap="1" wp14:anchorId="5A50DD6F">
            <wp:simplePos x="0" y="0"/>
            <wp:positionH relativeFrom="column">
              <wp:posOffset>-339365</wp:posOffset>
            </wp:positionH>
            <wp:positionV relativeFrom="paragraph">
              <wp:posOffset>665490</wp:posOffset>
            </wp:positionV>
            <wp:extent cx="4512310" cy="2146300"/>
            <wp:effectExtent l="76200" t="76200" r="135890" b="13970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2146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9762E">
        <w:rPr>
          <w:rFonts w:ascii="210 맨발의청춘 L" w:eastAsia="210 맨발의청춘 L" w:hAnsi="210 맨발의청춘 L" w:hint="eastAsia"/>
        </w:rPr>
        <w:t>레이케스트를</w:t>
      </w:r>
      <w:proofErr w:type="spellEnd"/>
      <w:r w:rsidR="00E9762E">
        <w:rPr>
          <w:rFonts w:ascii="210 맨발의청춘 L" w:eastAsia="210 맨발의청춘 L" w:hAnsi="210 맨발의청춘 L" w:hint="eastAsia"/>
        </w:rPr>
        <w:t xml:space="preserve"> 활용하여 카메라와 플레이어의 거리를 계산하여 카메라의 위치를 변경해 주는 방법을 활용할 계획</w:t>
      </w:r>
    </w:p>
    <w:p w:rsidR="00E2647F" w:rsidRPr="00E9762E" w:rsidRDefault="00E2647F" w:rsidP="00E2647F">
      <w:pPr>
        <w:pStyle w:val="ab"/>
        <w:ind w:left="760" w:firstLine="0"/>
        <w:rPr>
          <w:rFonts w:ascii="210 맨발의청춘 L" w:eastAsia="210 맨발의청춘 L" w:hAnsi="210 맨발의청춘 L" w:hint="eastAsia"/>
        </w:rPr>
      </w:pPr>
    </w:p>
    <w:p w:rsidR="005C5B0A" w:rsidRPr="00E2647F" w:rsidRDefault="00E9762E">
      <w:pPr>
        <w:pStyle w:val="2"/>
        <w:rPr>
          <w:rFonts w:ascii="210 맨발의청춘 L" w:eastAsia="210 맨발의청춘 L" w:hAnsi="210 맨발의청춘 L" w:hint="eastAsia"/>
          <w:i/>
          <w:sz w:val="32"/>
          <w:szCs w:val="32"/>
        </w:rPr>
      </w:pPr>
      <w:r w:rsidRPr="00E2647F">
        <w:rPr>
          <w:rFonts w:ascii="210 맨발의청춘 L" w:eastAsia="210 맨발의청춘 L" w:hAnsi="210 맨발의청춘 L" w:hint="eastAsia"/>
          <w:i/>
          <w:sz w:val="32"/>
          <w:szCs w:val="32"/>
        </w:rPr>
        <w:t>미니</w:t>
      </w:r>
      <w:r w:rsidR="00E2647F" w:rsidRPr="00E2647F">
        <w:rPr>
          <w:rFonts w:ascii="210 맨발의청춘 L" w:eastAsia="210 맨발의청춘 L" w:hAnsi="210 맨발의청춘 L" w:hint="eastAsia"/>
          <w:i/>
          <w:sz w:val="32"/>
          <w:szCs w:val="32"/>
        </w:rPr>
        <w:t xml:space="preserve"> </w:t>
      </w:r>
      <w:r w:rsidRPr="00E2647F">
        <w:rPr>
          <w:rFonts w:ascii="210 맨발의청춘 L" w:eastAsia="210 맨발의청춘 L" w:hAnsi="210 맨발의청춘 L" w:hint="eastAsia"/>
          <w:i/>
          <w:sz w:val="32"/>
          <w:szCs w:val="32"/>
        </w:rPr>
        <w:t>맵</w:t>
      </w:r>
    </w:p>
    <w:p w:rsidR="00E2647F" w:rsidRDefault="00E2647F" w:rsidP="00E9762E">
      <w:pPr>
        <w:rPr>
          <w:rFonts w:ascii="210 맨발의청춘 L" w:eastAsia="210 맨발의청춘 L" w:hAnsi="210 맨발의청춘 L"/>
          <w:lang w:val="ko-KR"/>
        </w:rPr>
      </w:pPr>
      <w:r>
        <w:rPr>
          <w:rFonts w:ascii="210 맨발의청춘 L" w:eastAsia="210 맨발의청춘 L" w:hAnsi="210 맨발의청춘 L" w:hint="eastAsia"/>
          <w:lang w:val="ko-KR"/>
        </w:rPr>
        <w:t xml:space="preserve">서바이벌 게임의 특징상 다른 </w:t>
      </w:r>
      <w:r>
        <w:rPr>
          <w:rFonts w:ascii="210 맨발의청춘 L" w:eastAsia="210 맨발의청춘 L" w:hAnsi="210 맨발의청춘 L"/>
          <w:lang w:val="ko-KR"/>
        </w:rPr>
        <w:t xml:space="preserve">RPG </w:t>
      </w:r>
      <w:r>
        <w:rPr>
          <w:rFonts w:ascii="210 맨발의청춘 L" w:eastAsia="210 맨발의청춘 L" w:hAnsi="210 맨발의청춘 L" w:hint="eastAsia"/>
          <w:lang w:val="ko-KR"/>
        </w:rPr>
        <w:t>게임에서의 미니 맵 과 다른 점은</w:t>
      </w:r>
    </w:p>
    <w:p w:rsidR="005C5B0A" w:rsidRDefault="00E2647F" w:rsidP="00E9762E">
      <w:pPr>
        <w:rPr>
          <w:rFonts w:ascii="210 맨발의청춘 L" w:eastAsia="210 맨발의청춘 L" w:hAnsi="210 맨발의청춘 L"/>
          <w:lang w:val="ko-KR"/>
        </w:rPr>
      </w:pPr>
      <w:r>
        <w:rPr>
          <w:rFonts w:ascii="210 맨발의청춘 L" w:eastAsia="210 맨발의청춘 L" w:hAnsi="210 맨발의청춘 L"/>
          <w:lang w:val="ko-KR"/>
        </w:rPr>
        <w:t xml:space="preserve">RPG </w:t>
      </w:r>
      <w:r>
        <w:rPr>
          <w:rFonts w:ascii="210 맨발의청춘 L" w:eastAsia="210 맨발의청춘 L" w:hAnsi="210 맨발의청춘 L" w:hint="eastAsia"/>
          <w:lang w:val="ko-KR"/>
        </w:rPr>
        <w:t>의 미니 맵 은 주인공을 중점으로 하여 정보를 표기하고 있고</w:t>
      </w:r>
    </w:p>
    <w:p w:rsidR="00E2647F" w:rsidRDefault="00E2647F" w:rsidP="00E9762E">
      <w:pPr>
        <w:rPr>
          <w:rFonts w:ascii="210 맨발의청춘 L" w:eastAsia="210 맨발의청춘 L" w:hAnsi="210 맨발의청춘 L"/>
        </w:rPr>
      </w:pPr>
      <w:r>
        <w:rPr>
          <w:rFonts w:ascii="210 맨발의청춘 L" w:eastAsia="210 맨발의청춘 L" w:hAnsi="210 맨발의청춘 L" w:hint="eastAsia"/>
        </w:rPr>
        <w:t>서바이벌게임의 미니 맵 은</w:t>
      </w:r>
      <w:r>
        <w:rPr>
          <w:rFonts w:ascii="210 맨발의청춘 L" w:eastAsia="210 맨발의청춘 L" w:hAnsi="210 맨발의청춘 L"/>
        </w:rPr>
        <w:t xml:space="preserve"> </w:t>
      </w:r>
      <w:r>
        <w:rPr>
          <w:rFonts w:ascii="210 맨발의청춘 L" w:eastAsia="210 맨발의청춘 L" w:hAnsi="210 맨발의청춘 L" w:hint="eastAsia"/>
        </w:rPr>
        <w:t>한눈에 지도의 정보를 파악할 수 있어야 한다는 점을 중점으로 미니 맵 을 구현한다</w:t>
      </w:r>
    </w:p>
    <w:p w:rsidR="00E2647F" w:rsidRDefault="00E2647F" w:rsidP="00E2647F">
      <w:pPr>
        <w:pStyle w:val="ab"/>
        <w:numPr>
          <w:ilvl w:val="0"/>
          <w:numId w:val="1"/>
        </w:numPr>
        <w:rPr>
          <w:rFonts w:ascii="210 맨발의청춘 L" w:eastAsia="210 맨발의청춘 L" w:hAnsi="210 맨발의청춘 L"/>
        </w:rPr>
      </w:pPr>
      <w:r>
        <w:rPr>
          <w:rFonts w:ascii="210 맨발의청춘 L" w:eastAsia="210 맨발의청춘 L" w:hAnsi="210 맨발의청춘 L" w:hint="eastAsia"/>
        </w:rPr>
        <w:t>맵 전체를 미니 맵 에 담으며 오브젝트를 기호화 시켜서 표현할 계획</w:t>
      </w:r>
    </w:p>
    <w:p w:rsidR="00556999" w:rsidRDefault="00556999" w:rsidP="00556999">
      <w:pPr>
        <w:rPr>
          <w:rFonts w:ascii="210 맨발의청춘 L" w:eastAsia="210 맨발의청춘 L" w:hAnsi="210 맨발의청춘 L"/>
        </w:rPr>
      </w:pPr>
    </w:p>
    <w:p w:rsidR="00556999" w:rsidRPr="00556999" w:rsidRDefault="00556999" w:rsidP="00556999">
      <w:pPr>
        <w:rPr>
          <w:rFonts w:ascii="210 맨발의청춘 L" w:eastAsia="210 맨발의청춘 L" w:hAnsi="210 맨발의청춘 L" w:hint="eastAsia"/>
        </w:rPr>
      </w:pPr>
    </w:p>
    <w:p w:rsidR="006F0CF1" w:rsidRDefault="006F0CF1" w:rsidP="00E2647F">
      <w:pPr>
        <w:pStyle w:val="ab"/>
        <w:ind w:left="760" w:firstLine="0"/>
        <w:rPr>
          <w:rFonts w:ascii="210 맨발의청춘 L" w:eastAsia="210 맨발의청춘 L" w:hAnsi="210 맨발의청춘 L"/>
        </w:rPr>
      </w:pPr>
    </w:p>
    <w:p w:rsidR="006F0CF1" w:rsidRDefault="006F0CF1" w:rsidP="00E2647F">
      <w:pPr>
        <w:pStyle w:val="ab"/>
        <w:ind w:left="760" w:firstLine="0"/>
        <w:rPr>
          <w:rFonts w:ascii="210 맨발의청춘 L" w:eastAsia="210 맨발의청춘 L" w:hAnsi="210 맨발의청춘 L"/>
        </w:rPr>
      </w:pPr>
    </w:p>
    <w:p w:rsidR="006F0CF1" w:rsidRDefault="006F0CF1" w:rsidP="00E2647F">
      <w:pPr>
        <w:pStyle w:val="ab"/>
        <w:ind w:left="760" w:firstLine="0"/>
        <w:rPr>
          <w:rFonts w:ascii="210 맨발의청춘 L" w:eastAsia="210 맨발의청춘 L" w:hAnsi="210 맨발의청춘 L"/>
        </w:rPr>
      </w:pPr>
    </w:p>
    <w:p w:rsidR="006F0CF1" w:rsidRDefault="006F0CF1" w:rsidP="00E2647F">
      <w:pPr>
        <w:pStyle w:val="ab"/>
        <w:ind w:left="760" w:firstLine="0"/>
        <w:rPr>
          <w:rFonts w:ascii="210 맨발의청춘 L" w:eastAsia="210 맨발의청춘 L" w:hAnsi="210 맨발의청춘 L"/>
        </w:rPr>
      </w:pPr>
    </w:p>
    <w:p w:rsidR="006F0CF1" w:rsidRDefault="006F0CF1" w:rsidP="00E2647F">
      <w:pPr>
        <w:pStyle w:val="ab"/>
        <w:ind w:left="760" w:firstLine="0"/>
        <w:rPr>
          <w:rFonts w:ascii="210 맨발의청춘 L" w:eastAsia="210 맨발의청춘 L" w:hAnsi="210 맨발의청춘 L" w:hint="eastAsia"/>
        </w:rPr>
      </w:pPr>
      <w:r>
        <w:rPr>
          <w:rFonts w:ascii="210 맨발의청춘 L" w:eastAsia="210 맨발의청춘 L" w:hAnsi="210 맨발의청춘 L"/>
          <w:noProof/>
          <w:color w:val="2F5897" w:themeColor="text2"/>
        </w:rPr>
        <w:drawing>
          <wp:anchor distT="0" distB="0" distL="114300" distR="114300" simplePos="0" relativeHeight="251656192" behindDoc="0" locked="0" layoutInCell="1" allowOverlap="1" wp14:anchorId="7C7444BD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3990975" cy="2747035"/>
            <wp:effectExtent l="76200" t="76200" r="123825" b="12954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747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2647F" w:rsidRPr="00E2647F" w:rsidRDefault="006F0CF1" w:rsidP="00E2647F">
      <w:pPr>
        <w:pStyle w:val="ab"/>
        <w:ind w:left="760" w:firstLine="0"/>
        <w:rPr>
          <w:rFonts w:ascii="210 맨발의청춘 L" w:eastAsia="210 맨발의청춘 L" w:hAnsi="210 맨발의청춘 L" w:hint="eastAsia"/>
        </w:rPr>
      </w:pPr>
      <w:r>
        <w:rPr>
          <w:noProof/>
        </w:rPr>
        <mc:AlternateContent>
          <mc:Choice Requires="wps">
            <w:drawing>
              <wp:anchor distT="0" distB="0" distL="274320" distR="114300" simplePos="0" relativeHeight="251662336" behindDoc="0" locked="0" layoutInCell="1" allowOverlap="1" wp14:anchorId="1A153F38" wp14:editId="3C27145F">
                <wp:simplePos x="0" y="0"/>
                <wp:positionH relativeFrom="margin">
                  <wp:posOffset>4359275</wp:posOffset>
                </wp:positionH>
                <wp:positionV relativeFrom="margin">
                  <wp:posOffset>-6985</wp:posOffset>
                </wp:positionV>
                <wp:extent cx="1920240" cy="8229600"/>
                <wp:effectExtent l="0" t="0" r="0" b="0"/>
                <wp:wrapSquare wrapText="bothSides"/>
                <wp:docPr id="8" name="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8229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0CF1" w:rsidRPr="00320C88" w:rsidRDefault="006F0CF1" w:rsidP="006F0CF1">
                            <w:pPr>
                              <w:pStyle w:val="1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이미지</w:t>
                            </w: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 xml:space="preserve"> 출처</w:t>
                            </w:r>
                          </w:p>
                          <w:p w:rsidR="006F0CF1" w:rsidRPr="00320C88" w:rsidRDefault="006F0CF1" w:rsidP="006F0CF1">
                            <w:pPr>
                              <w:spacing w:after="100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</w:pP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</w:p>
                          <w:p w:rsidR="006F0CF1" w:rsidRPr="006F0CF1" w:rsidRDefault="006F0CF1" w:rsidP="006F0CF1">
                            <w:pPr>
                              <w:pStyle w:val="ab"/>
                              <w:numPr>
                                <w:ilvl w:val="0"/>
                                <w:numId w:val="4"/>
                              </w:num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 w:rsidRPr="006F0CF1">
                              <w:rPr>
                                <w:rFonts w:ascii="210 맨발의청춘 L" w:eastAsia="210 맨발의청춘 L" w:hAnsi="210 맨발의청춘 L" w:cs="바탕" w:hint="eastAsia"/>
                                <w:color w:val="2F5897" w:themeColor="text2"/>
                              </w:rPr>
                              <w:t>미</w:t>
                            </w:r>
                            <w:r w:rsidRPr="006F0CF1"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니 맵</w:t>
                            </w:r>
                          </w:p>
                          <w:p w:rsidR="006F0CF1" w:rsidRDefault="006F0CF1" w:rsidP="006F0CF1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hyperlink r:id="rId15" w:history="1">
                              <w:r w:rsidRPr="003D3440">
                                <w:rPr>
                                  <w:rStyle w:val="af5"/>
                                  <w:rFonts w:ascii="210 맨발의청춘 L" w:eastAsia="210 맨발의청춘 L" w:hAnsi="210 맨발의청춘 L"/>
                                </w:rPr>
                                <w:t>http://blog.theknightsofunity.com/implementing-minimap-unity/</w:t>
                              </w:r>
                            </w:hyperlink>
                          </w:p>
                          <w:p w:rsidR="006F0CF1" w:rsidRDefault="006F0CF1" w:rsidP="006F0CF1">
                            <w:pP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</w:pPr>
                          </w:p>
                          <w:p w:rsidR="006F0CF1" w:rsidRDefault="006F0CF1" w:rsidP="006F0CF1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6F0CF1" w:rsidRDefault="006F0CF1" w:rsidP="006F0CF1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6F0CF1" w:rsidRDefault="006F0CF1" w:rsidP="006F0CF1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6F0CF1" w:rsidRPr="006F0CF1" w:rsidRDefault="006F0CF1" w:rsidP="006F0CF1">
                            <w:pPr>
                              <w:pStyle w:val="ab"/>
                              <w:numPr>
                                <w:ilvl w:val="0"/>
                                <w:numId w:val="4"/>
                              </w:numP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총 소리</w:t>
                            </w:r>
                          </w:p>
                          <w:p w:rsidR="006F0CF1" w:rsidRPr="00556999" w:rsidRDefault="006F0CF1" w:rsidP="006F0CF1">
                            <w:pP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</w:pPr>
                            <w:r w:rsidRPr="006F0CF1"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  <w:t>http://blog.naver.com/PostView.nhn?blogId=nv_design&amp;logNo=220842703393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457200" rIns="18288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w14:anchorId="1A153F38" id="_x0000_s1027" style="position:absolute;left:0;text-align:left;margin-left:343.25pt;margin-top:-.55pt;width:151.2pt;height:9in;z-index:251662336;visibility:visible;mso-wrap-style:square;mso-width-percent:300;mso-height-percent:1000;mso-wrap-distance-left:21.6pt;mso-wrap-distance-top:0;mso-wrap-distance-right:9pt;mso-wrap-distance-bottom:0;mso-position-horizontal:absolute;mso-position-horizontal-relative:margin;mso-position-vertical:absolute;mso-position-vertical-relative:margin;mso-width-percent:3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" fillcolor="#e4e9ef [3214]" stroked="f" strokeweight="2.25pt">
                <v:fill opacity="55769f"/>
                <v:textbox inset="14.4pt,36pt,14.4pt,10.8pt">
                  <w:txbxContent>
                    <w:p w:rsidR="006F0CF1" w:rsidRPr="00320C88" w:rsidRDefault="006F0CF1" w:rsidP="006F0CF1">
                      <w:pPr>
                        <w:pStyle w:val="1"/>
                        <w:jc w:val="center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이미지</w:t>
                      </w: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 xml:space="preserve"> 출처</w:t>
                      </w:r>
                    </w:p>
                    <w:p w:rsidR="006F0CF1" w:rsidRPr="00320C88" w:rsidRDefault="006F0CF1" w:rsidP="006F0CF1">
                      <w:pPr>
                        <w:spacing w:after="100"/>
                        <w:jc w:val="center"/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</w:pP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</w:p>
                    <w:p w:rsidR="006F0CF1" w:rsidRPr="006F0CF1" w:rsidRDefault="006F0CF1" w:rsidP="006F0CF1">
                      <w:pPr>
                        <w:pStyle w:val="ab"/>
                        <w:numPr>
                          <w:ilvl w:val="0"/>
                          <w:numId w:val="4"/>
                        </w:num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 w:rsidRPr="006F0CF1">
                        <w:rPr>
                          <w:rFonts w:ascii="210 맨발의청춘 L" w:eastAsia="210 맨발의청춘 L" w:hAnsi="210 맨발의청춘 L" w:cs="바탕" w:hint="eastAsia"/>
                          <w:color w:val="2F5897" w:themeColor="text2"/>
                        </w:rPr>
                        <w:t>미</w:t>
                      </w:r>
                      <w:r w:rsidRPr="006F0CF1"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니 맵</w:t>
                      </w:r>
                    </w:p>
                    <w:p w:rsidR="006F0CF1" w:rsidRDefault="006F0CF1" w:rsidP="006F0CF1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hyperlink r:id="rId16" w:history="1">
                        <w:r w:rsidRPr="003D3440">
                          <w:rPr>
                            <w:rStyle w:val="af5"/>
                            <w:rFonts w:ascii="210 맨발의청춘 L" w:eastAsia="210 맨발의청춘 L" w:hAnsi="210 맨발의청춘 L"/>
                          </w:rPr>
                          <w:t>http://blog.theknightsofunity.com/implementing-minimap-unity/</w:t>
                        </w:r>
                      </w:hyperlink>
                    </w:p>
                    <w:p w:rsidR="006F0CF1" w:rsidRDefault="006F0CF1" w:rsidP="006F0CF1">
                      <w:pP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</w:pPr>
                    </w:p>
                    <w:p w:rsidR="006F0CF1" w:rsidRDefault="006F0CF1" w:rsidP="006F0CF1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6F0CF1" w:rsidRDefault="006F0CF1" w:rsidP="006F0CF1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6F0CF1" w:rsidRDefault="006F0CF1" w:rsidP="006F0CF1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6F0CF1" w:rsidRPr="006F0CF1" w:rsidRDefault="006F0CF1" w:rsidP="006F0CF1">
                      <w:pPr>
                        <w:pStyle w:val="ab"/>
                        <w:numPr>
                          <w:ilvl w:val="0"/>
                          <w:numId w:val="4"/>
                        </w:numP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총 소리</w:t>
                      </w:r>
                    </w:p>
                    <w:p w:rsidR="006F0CF1" w:rsidRPr="00556999" w:rsidRDefault="006F0CF1" w:rsidP="006F0CF1">
                      <w:pP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</w:pPr>
                      <w:r w:rsidRPr="006F0CF1"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  <w:t>http://blog.naver.com/PostView.nhn?blogId=nv_design&amp;logNo=220842703393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5C5B0A" w:rsidRPr="00E2647F" w:rsidRDefault="00556999">
      <w:pPr>
        <w:pStyle w:val="3"/>
        <w:rPr>
          <w:rFonts w:ascii="210 맨발의청춘 L" w:eastAsia="210 맨발의청춘 L" w:hAnsi="210 맨발의청춘 L"/>
          <w:sz w:val="32"/>
          <w:szCs w:val="32"/>
        </w:rPr>
      </w:pPr>
      <w:r>
        <w:rPr>
          <w:rFonts w:ascii="210 맨발의청춘 L" w:eastAsia="210 맨발의청춘 L" w:hAnsi="210 맨발의청춘 L" w:hint="eastAsia"/>
          <w:sz w:val="32"/>
          <w:szCs w:val="32"/>
        </w:rPr>
        <w:t>총소리</w:t>
      </w:r>
    </w:p>
    <w:p w:rsidR="005C5B0A" w:rsidRDefault="00556999" w:rsidP="00556999">
      <w:pPr>
        <w:tabs>
          <w:tab w:val="left" w:pos="4815"/>
        </w:tabs>
        <w:rPr>
          <w:rFonts w:ascii="210 맨발의청춘 L" w:eastAsia="210 맨발의청춘 L" w:hAnsi="210 맨발의청춘 L"/>
          <w:lang w:val="ko-KR"/>
        </w:rPr>
      </w:pPr>
      <w:r>
        <w:rPr>
          <w:rFonts w:ascii="210 맨발의청춘 L" w:eastAsia="210 맨발의청춘 L" w:hAnsi="210 맨발의청춘 L" w:hint="eastAsia"/>
          <w:lang w:val="ko-KR"/>
        </w:rPr>
        <w:t>총소리는 1</w:t>
      </w:r>
      <w:r>
        <w:rPr>
          <w:rFonts w:ascii="210 맨발의청춘 L" w:eastAsia="210 맨발의청춘 L" w:hAnsi="210 맨발의청춘 L"/>
          <w:lang w:val="ko-KR"/>
        </w:rPr>
        <w:t xml:space="preserve">. </w:t>
      </w:r>
      <w:r>
        <w:rPr>
          <w:rFonts w:ascii="210 맨발의청춘 L" w:eastAsia="210 맨발의청춘 L" w:hAnsi="210 맨발의청춘 L" w:hint="eastAsia"/>
          <w:lang w:val="ko-KR"/>
        </w:rPr>
        <w:t>총구에서 총알이</w:t>
      </w:r>
      <w:r>
        <w:rPr>
          <w:rFonts w:ascii="210 맨발의청춘 L" w:eastAsia="210 맨발의청춘 L" w:hAnsi="210 맨발의청춘 L"/>
          <w:lang w:val="ko-KR"/>
        </w:rPr>
        <w:t xml:space="preserve"> </w:t>
      </w:r>
      <w:r>
        <w:rPr>
          <w:rFonts w:ascii="210 맨발의청춘 L" w:eastAsia="210 맨발의청춘 L" w:hAnsi="210 맨발의청춘 L" w:hint="eastAsia"/>
          <w:lang w:val="ko-KR"/>
        </w:rPr>
        <w:t xml:space="preserve">발포하는 소리 </w:t>
      </w:r>
      <w:r>
        <w:rPr>
          <w:rFonts w:ascii="210 맨발의청춘 L" w:eastAsia="210 맨발의청춘 L" w:hAnsi="210 맨발의청춘 L"/>
          <w:lang w:val="ko-KR"/>
        </w:rPr>
        <w:t xml:space="preserve">  2. </w:t>
      </w:r>
      <w:r>
        <w:rPr>
          <w:rFonts w:ascii="210 맨발의청춘 L" w:eastAsia="210 맨발의청춘 L" w:hAnsi="210 맨발의청춘 L" w:hint="eastAsia"/>
          <w:lang w:val="ko-KR"/>
        </w:rPr>
        <w:t>땅에 박히는 소리</w:t>
      </w:r>
    </w:p>
    <w:p w:rsidR="00556999" w:rsidRDefault="006F0CF1" w:rsidP="00556999">
      <w:pPr>
        <w:pStyle w:val="ab"/>
        <w:numPr>
          <w:ilvl w:val="0"/>
          <w:numId w:val="1"/>
        </w:numPr>
        <w:tabs>
          <w:tab w:val="left" w:pos="4815"/>
        </w:tabs>
        <w:rPr>
          <w:rFonts w:ascii="210 맨발의청춘 L" w:eastAsia="210 맨발의청춘 L" w:hAnsi="210 맨발의청춘 L"/>
          <w:lang w:val="ko-KR"/>
        </w:rPr>
      </w:pPr>
      <w:r>
        <w:rPr>
          <w:rFonts w:ascii="210 맨발의청춘 L" w:eastAsia="210 맨발의청춘 L" w:hAnsi="210 맨발의청춘 L" w:hint="eastAsia"/>
          <w:noProof/>
          <w:color w:val="2F5897" w:themeColor="text2"/>
        </w:rPr>
        <w:drawing>
          <wp:anchor distT="0" distB="0" distL="114300" distR="114300" simplePos="0" relativeHeight="251658240" behindDoc="0" locked="0" layoutInCell="1" allowOverlap="1" wp14:anchorId="29D1C330">
            <wp:simplePos x="0" y="0"/>
            <wp:positionH relativeFrom="column">
              <wp:posOffset>438150</wp:posOffset>
            </wp:positionH>
            <wp:positionV relativeFrom="paragraph">
              <wp:posOffset>648970</wp:posOffset>
            </wp:positionV>
            <wp:extent cx="2882900" cy="103124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6999" w:rsidRPr="00556999">
        <w:rPr>
          <w:rFonts w:ascii="210 맨발의청춘 L" w:eastAsia="210 맨발의청춘 L" w:hAnsi="210 맨발의청춘 L" w:cs="바탕" w:hint="eastAsia"/>
          <w:lang w:val="ko-KR"/>
        </w:rPr>
        <w:t>유</w:t>
      </w:r>
      <w:r w:rsidR="00556999" w:rsidRPr="00556999">
        <w:rPr>
          <w:rFonts w:ascii="210 맨발의청춘 L" w:eastAsia="210 맨발의청춘 L" w:hAnsi="210 맨발의청춘 L" w:hint="eastAsia"/>
          <w:lang w:val="ko-KR"/>
        </w:rPr>
        <w:t>니티는 기본적으로</w:t>
      </w:r>
      <w:r w:rsidR="00556999" w:rsidRPr="00556999">
        <w:rPr>
          <w:rFonts w:ascii="210 맨발의청춘 L" w:eastAsia="210 맨발의청춘 L" w:hAnsi="210 맨발의청춘 L"/>
          <w:lang w:val="ko-KR"/>
        </w:rPr>
        <w:t xml:space="preserve"> </w:t>
      </w:r>
      <w:r w:rsidR="00556999" w:rsidRPr="00556999">
        <w:rPr>
          <w:rFonts w:ascii="210 맨발의청춘 L" w:eastAsia="210 맨발의청춘 L" w:hAnsi="210 맨발의청춘 L" w:hint="eastAsia"/>
          <w:lang w:val="ko-KR"/>
        </w:rPr>
        <w:t xml:space="preserve">거리에 비례하여 크기가 달라지는 </w:t>
      </w:r>
      <w:r w:rsidR="00556999" w:rsidRPr="00556999">
        <w:rPr>
          <w:rFonts w:ascii="210 맨발의청춘 L" w:eastAsia="210 맨발의청춘 L" w:hAnsi="210 맨발의청춘 L"/>
          <w:lang w:val="ko-KR"/>
        </w:rPr>
        <w:t xml:space="preserve">3D </w:t>
      </w:r>
      <w:r w:rsidR="00556999" w:rsidRPr="00556999">
        <w:rPr>
          <w:rFonts w:ascii="210 맨발의청춘 L" w:eastAsia="210 맨발의청춘 L" w:hAnsi="210 맨발의청춘 L" w:hint="eastAsia"/>
          <w:lang w:val="ko-KR"/>
        </w:rPr>
        <w:t xml:space="preserve">사운드를 지원하기 때문에 </w:t>
      </w:r>
      <w:r w:rsidR="00556999" w:rsidRPr="00556999">
        <w:rPr>
          <w:rFonts w:ascii="210 맨발의청춘 L" w:eastAsia="210 맨발의청춘 L" w:hAnsi="210 맨발의청춘 L" w:hint="eastAsia"/>
          <w:lang w:val="ko-KR"/>
        </w:rPr>
        <w:t>어떻게 표현을 할 것인지 계획한다.</w:t>
      </w:r>
      <w:r w:rsidR="00556999">
        <w:rPr>
          <w:rFonts w:ascii="210 맨발의청춘 L" w:eastAsia="210 맨발의청춘 L" w:hAnsi="210 맨발의청춘 L"/>
          <w:lang w:val="ko-KR"/>
        </w:rPr>
        <w:br/>
      </w:r>
    </w:p>
    <w:p w:rsidR="006F0CF1" w:rsidRPr="00E2647F" w:rsidRDefault="006F0CF1" w:rsidP="006F0CF1">
      <w:pPr>
        <w:pStyle w:val="3"/>
        <w:rPr>
          <w:rFonts w:ascii="210 맨발의청춘 L" w:eastAsia="210 맨발의청춘 L" w:hAnsi="210 맨발의청춘 L"/>
          <w:sz w:val="32"/>
          <w:szCs w:val="32"/>
        </w:rPr>
      </w:pPr>
      <w:r>
        <w:rPr>
          <w:rFonts w:ascii="210 맨발의청춘 L" w:eastAsia="210 맨발의청춘 L" w:hAnsi="210 맨발의청춘 L" w:hint="eastAsia"/>
          <w:sz w:val="32"/>
          <w:szCs w:val="32"/>
        </w:rPr>
        <w:t>맵 레벨디자인</w:t>
      </w:r>
    </w:p>
    <w:p w:rsidR="006F0CF1" w:rsidRDefault="006F0CF1">
      <w:pPr>
        <w:rPr>
          <w:rFonts w:ascii="210 맨발의청춘 L" w:eastAsia="210 맨발의청춘 L" w:hAnsi="210 맨발의청춘 L"/>
          <w:lang w:val="ko-KR"/>
        </w:rPr>
      </w:pPr>
      <w:r>
        <w:rPr>
          <w:rFonts w:ascii="210 맨발의청춘 L" w:eastAsia="210 맨발의청춘 L" w:hAnsi="210 맨발의청춘 L" w:hint="eastAsia"/>
          <w:lang w:val="ko-KR"/>
        </w:rPr>
        <w:t xml:space="preserve">생존 </w:t>
      </w:r>
      <w:r>
        <w:rPr>
          <w:rFonts w:ascii="210 맨발의청춘 L" w:eastAsia="210 맨발의청춘 L" w:hAnsi="210 맨발의청춘 L"/>
          <w:lang w:val="ko-KR"/>
        </w:rPr>
        <w:t xml:space="preserve">+ </w:t>
      </w:r>
      <w:r>
        <w:rPr>
          <w:rFonts w:ascii="210 맨발의청춘 L" w:eastAsia="210 맨발의청춘 L" w:hAnsi="210 맨발의청춘 L" w:hint="eastAsia"/>
          <w:lang w:val="ko-KR"/>
        </w:rPr>
        <w:t>서바이벌 게임의 중요한 요소라고 할 수 있는 맵 레벨디자인</w:t>
      </w:r>
    </w:p>
    <w:p w:rsidR="006F0CF1" w:rsidRPr="006F0CF1" w:rsidRDefault="006F0CF1" w:rsidP="006F0CF1">
      <w:pPr>
        <w:pStyle w:val="ab"/>
        <w:numPr>
          <w:ilvl w:val="0"/>
          <w:numId w:val="1"/>
        </w:numPr>
        <w:rPr>
          <w:rFonts w:ascii="210 맨발의청춘 L" w:eastAsia="210 맨발의청춘 L" w:hAnsi="210 맨발의청춘 L" w:hint="eastAsia"/>
          <w:lang w:val="ko-KR"/>
        </w:rPr>
      </w:pPr>
      <w:r w:rsidRPr="006F0CF1">
        <w:rPr>
          <w:rFonts w:ascii="210 맨발의청춘 L" w:eastAsia="210 맨발의청춘 L" w:hAnsi="210 맨발의청춘 L" w:cs="바탕" w:hint="eastAsia"/>
          <w:lang w:val="ko-KR"/>
        </w:rPr>
        <w:t>생</w:t>
      </w:r>
      <w:r w:rsidRPr="006F0CF1">
        <w:rPr>
          <w:rFonts w:ascii="210 맨발의청춘 L" w:eastAsia="210 맨발의청춘 L" w:hAnsi="210 맨발의청춘 L" w:hint="eastAsia"/>
          <w:lang w:val="ko-KR"/>
        </w:rPr>
        <w:t xml:space="preserve">존 게임에서의 플레이어에 대한 이벤트와 각종 오브젝트 </w:t>
      </w:r>
    </w:p>
    <w:p w:rsidR="002D375A" w:rsidRDefault="006F0CF1" w:rsidP="006F0CF1">
      <w:pPr>
        <w:pStyle w:val="ab"/>
        <w:numPr>
          <w:ilvl w:val="0"/>
          <w:numId w:val="1"/>
        </w:numPr>
        <w:rPr>
          <w:rFonts w:ascii="210 맨발의청춘 L" w:eastAsia="210 맨발의청춘 L" w:hAnsi="210 맨발의청춘 L"/>
          <w:lang w:val="ko-KR"/>
        </w:rPr>
      </w:pPr>
      <w:r w:rsidRPr="006F0CF1">
        <w:rPr>
          <w:rFonts w:ascii="210 맨발의청춘 L" w:eastAsia="210 맨발의청춘 L" w:hAnsi="210 맨발의청춘 L" w:cs="바탕" w:hint="eastAsia"/>
          <w:lang w:val="ko-KR"/>
        </w:rPr>
        <w:t>서</w:t>
      </w:r>
      <w:r w:rsidRPr="006F0CF1">
        <w:rPr>
          <w:rFonts w:ascii="210 맨발의청춘 L" w:eastAsia="210 맨발의청춘 L" w:hAnsi="210 맨발의청춘 L" w:hint="eastAsia"/>
          <w:lang w:val="ko-KR"/>
        </w:rPr>
        <w:t xml:space="preserve">바이벌 게임에서의 플레이어의 동선과 전투구간 유도 </w:t>
      </w:r>
    </w:p>
    <w:p w:rsidR="00556999" w:rsidRPr="006F0CF1" w:rsidRDefault="002D375A" w:rsidP="006F0CF1">
      <w:pPr>
        <w:pStyle w:val="ab"/>
        <w:numPr>
          <w:ilvl w:val="0"/>
          <w:numId w:val="1"/>
        </w:numPr>
        <w:rPr>
          <w:rFonts w:ascii="210 맨발의청춘 L" w:eastAsia="210 맨발의청춘 L" w:hAnsi="210 맨발의청춘 L"/>
          <w:lang w:val="ko-KR"/>
        </w:rPr>
      </w:pPr>
      <w:r>
        <w:rPr>
          <w:rFonts w:ascii="210 맨발의청춘 L" w:eastAsia="210 맨발의청춘 L" w:hAnsi="210 맨발의청춘 L" w:hint="eastAsia"/>
          <w:lang w:val="ko-KR"/>
        </w:rPr>
        <w:t>맵 의 밸런스</w:t>
      </w:r>
      <w:bookmarkStart w:id="0" w:name="_GoBack"/>
      <w:bookmarkEnd w:id="0"/>
      <w:r w:rsidR="00556999" w:rsidRPr="006F0CF1">
        <w:rPr>
          <w:rFonts w:ascii="210 맨발의청춘 L" w:eastAsia="210 맨발의청춘 L" w:hAnsi="210 맨발의청춘 L"/>
          <w:lang w:val="ko-KR"/>
        </w:rPr>
        <w:br w:type="page"/>
      </w:r>
    </w:p>
    <w:p w:rsidR="00556999" w:rsidRPr="006F0CF1" w:rsidRDefault="002D375A" w:rsidP="006F0CF1">
      <w:pPr>
        <w:tabs>
          <w:tab w:val="left" w:pos="4815"/>
        </w:tabs>
        <w:ind w:left="400"/>
        <w:rPr>
          <w:rFonts w:ascii="210 맨발의청춘 L" w:eastAsia="210 맨발의청춘 L" w:hAnsi="210 맨발의청춘 L" w:hint="eastAsia"/>
          <w:lang w:val="ko-KR"/>
        </w:rPr>
      </w:pPr>
      <w:r>
        <w:rPr>
          <w:rFonts w:ascii="210 맨발의청춘 L" w:eastAsia="210 맨발의청춘 L" w:hAnsi="210 맨발의청춘 L" w:hint="eastAsia"/>
          <w:noProof/>
          <w:lang w:val="ko-K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259715</wp:posOffset>
            </wp:positionH>
            <wp:positionV relativeFrom="paragraph">
              <wp:posOffset>607695</wp:posOffset>
            </wp:positionV>
            <wp:extent cx="3295650" cy="2254250"/>
            <wp:effectExtent l="0" t="0" r="0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CF1">
        <w:rPr>
          <w:noProof/>
        </w:rPr>
        <mc:AlternateContent>
          <mc:Choice Requires="wps">
            <w:drawing>
              <wp:anchor distT="0" distB="0" distL="274320" distR="114300" simplePos="0" relativeHeight="251661312" behindDoc="0" locked="0" layoutInCell="1" allowOverlap="1" wp14:anchorId="5DA58D12" wp14:editId="3321DC62">
                <wp:simplePos x="0" y="0"/>
                <wp:positionH relativeFrom="margin">
                  <wp:posOffset>4359275</wp:posOffset>
                </wp:positionH>
                <wp:positionV relativeFrom="margin">
                  <wp:posOffset>-6985</wp:posOffset>
                </wp:positionV>
                <wp:extent cx="1920240" cy="8229600"/>
                <wp:effectExtent l="0" t="0" r="0" b="0"/>
                <wp:wrapSquare wrapText="bothSides"/>
                <wp:docPr id="10" name="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8229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0CF1" w:rsidRPr="00320C88" w:rsidRDefault="006F0CF1" w:rsidP="006F0CF1">
                            <w:pPr>
                              <w:pStyle w:val="1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이미지 출처</w:t>
                            </w:r>
                          </w:p>
                          <w:p w:rsidR="002D375A" w:rsidRDefault="006F0CF1" w:rsidP="002D375A">
                            <w:pPr>
                              <w:spacing w:after="100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</w:pP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</w:p>
                          <w:p w:rsidR="002D375A" w:rsidRPr="002D375A" w:rsidRDefault="002D375A" w:rsidP="002D375A">
                            <w:pPr>
                              <w:spacing w:after="100"/>
                              <w:jc w:val="center"/>
                              <w:rPr>
                                <w:rFonts w:ascii="210 맨발의청춘 L" w:eastAsia="210 맨발의청춘 L" w:hAnsi="210 맨발의청춘 L" w:hint="eastAsia"/>
                                <w:color w:val="6076B4" w:themeColor="accent1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6076B4" w:themeColor="accent1"/>
                              </w:rPr>
                              <w:t>4</w:t>
                            </w:r>
                            <w:r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t xml:space="preserve">. </w:t>
                            </w: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6076B4" w:themeColor="accent1"/>
                              </w:rPr>
                              <w:t>맵 레벨디자인</w:t>
                            </w:r>
                          </w:p>
                          <w:p w:rsidR="006F0CF1" w:rsidRPr="00556999" w:rsidRDefault="002D375A" w:rsidP="006F0CF1">
                            <w:pP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</w:pPr>
                            <w:r w:rsidRPr="002D375A"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  <w:t>https://namu.wiki/w/%EB%A0%88%EB%B2%A8%20%EB%94%94%EC%9E%90%EC%9D%B8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457200" rIns="18288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w14:anchorId="5DA58D12" id="_x0000_s1028" style="position:absolute;left:0;text-align:left;margin-left:343.25pt;margin-top:-.55pt;width:151.2pt;height:9in;z-index:251661312;visibility:visible;mso-wrap-style:square;mso-width-percent:300;mso-height-percent:1000;mso-wrap-distance-left:21.6pt;mso-wrap-distance-top:0;mso-wrap-distance-right:9pt;mso-wrap-distance-bottom:0;mso-position-horizontal:absolute;mso-position-horizontal-relative:margin;mso-position-vertical:absolute;mso-position-vertical-relative:margin;mso-width-percent:3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" fillcolor="#e4e9ef [3214]" stroked="f" strokeweight="2.25pt">
                <v:fill opacity="55769f"/>
                <v:textbox inset="14.4pt,36pt,14.4pt,10.8pt">
                  <w:txbxContent>
                    <w:p w:rsidR="006F0CF1" w:rsidRPr="00320C88" w:rsidRDefault="006F0CF1" w:rsidP="006F0CF1">
                      <w:pPr>
                        <w:pStyle w:val="1"/>
                        <w:jc w:val="center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이미지 출처</w:t>
                      </w:r>
                    </w:p>
                    <w:p w:rsidR="002D375A" w:rsidRDefault="006F0CF1" w:rsidP="002D375A">
                      <w:pPr>
                        <w:spacing w:after="100"/>
                        <w:jc w:val="center"/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</w:pP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</w:p>
                    <w:p w:rsidR="002D375A" w:rsidRPr="002D375A" w:rsidRDefault="002D375A" w:rsidP="002D375A">
                      <w:pPr>
                        <w:spacing w:after="100"/>
                        <w:jc w:val="center"/>
                        <w:rPr>
                          <w:rFonts w:ascii="210 맨발의청춘 L" w:eastAsia="210 맨발의청춘 L" w:hAnsi="210 맨발의청춘 L" w:hint="eastAsia"/>
                          <w:color w:val="6076B4" w:themeColor="accent1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6076B4" w:themeColor="accent1"/>
                        </w:rPr>
                        <w:t>4</w:t>
                      </w:r>
                      <w:r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t xml:space="preserve">. </w:t>
                      </w:r>
                      <w:r>
                        <w:rPr>
                          <w:rFonts w:ascii="210 맨발의청춘 L" w:eastAsia="210 맨발의청춘 L" w:hAnsi="210 맨발의청춘 L" w:hint="eastAsia"/>
                          <w:color w:val="6076B4" w:themeColor="accent1"/>
                        </w:rPr>
                        <w:t>맵 레벨디자인</w:t>
                      </w:r>
                    </w:p>
                    <w:p w:rsidR="006F0CF1" w:rsidRPr="00556999" w:rsidRDefault="002D375A" w:rsidP="006F0CF1">
                      <w:pP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</w:pPr>
                      <w:r w:rsidRPr="002D375A"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  <w:t>https://namu.wiki/w/%EB%A0%88%EB%B2%A8%20%EB%94%94%EC%9E%90%EC%9D%B8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sectPr w:rsidR="00556999" w:rsidRPr="006F0CF1">
      <w:headerReference w:type="default" r:id="rId19"/>
      <w:footerReference w:type="even" r:id="rId20"/>
      <w:footerReference w:type="default" r:id="rId21"/>
      <w:pgSz w:w="11907" w:h="16839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43BD" w:rsidRDefault="005643BD">
      <w:pPr>
        <w:spacing w:after="0" w:line="240" w:lineRule="auto"/>
      </w:pPr>
      <w:r>
        <w:separator/>
      </w:r>
    </w:p>
  </w:endnote>
  <w:endnote w:type="continuationSeparator" w:id="0">
    <w:p w:rsidR="005643BD" w:rsidRDefault="00564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210 맨발의청춘 L">
    <w:panose1 w:val="02020603020101020101"/>
    <w:charset w:val="81"/>
    <w:family w:val="roman"/>
    <w:pitch w:val="variable"/>
    <w:sig w:usb0="800002A7" w:usb1="09D77CF9" w:usb2="00000010" w:usb3="00000000" w:csb0="00080001" w:csb1="00000000"/>
    <w:embedRegular r:id="rId1" w:subsetted="1" w:fontKey="{AAD99CD9-5F22-40C5-85DB-1584D6B586BE}"/>
    <w:embedItalic r:id="rId2" w:subsetted="1" w:fontKey="{3C7F161A-DF5C-4399-B58E-98B753E5E7B1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3" w:fontKey="{FFEE5657-D7D6-4821-A860-9A7945924657}"/>
    <w:embedBold r:id="rId4" w:fontKey="{17A65DAF-3F4F-4F69-B563-ADE625E66429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5" w:subsetted="1" w:fontKey="{C73237EE-209D-4D94-B29C-910886BE0644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야놀자 야체 B">
    <w:panose1 w:val="02020603020101020101"/>
    <w:charset w:val="81"/>
    <w:family w:val="roman"/>
    <w:pitch w:val="variable"/>
    <w:sig w:usb0="800002A7" w:usb1="09D77CF9" w:usb2="00000010" w:usb3="00000000" w:csb0="00080001" w:csb1="00000000"/>
    <w:embedRegular r:id="rId6" w:subsetted="1" w:fontKey="{3118B9BE-E13A-4242-B7FF-D8D355F70D9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7" w:fontKey="{F14EA6F6-A9B1-4574-BB07-34B085CF966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B0A" w:rsidRDefault="005C5B0A">
    <w:pPr>
      <w:jc w:val="right"/>
    </w:pPr>
  </w:p>
  <w:p w:rsidR="005C5B0A" w:rsidRDefault="005643BD">
    <w:pPr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2</w:t>
    </w:r>
    <w:r>
      <w:fldChar w:fldCharType="end"/>
    </w:r>
    <w:r>
      <w:rPr>
        <w:lang w:val="ko-KR"/>
      </w:rPr>
      <w:t xml:space="preserve"> </w:t>
    </w:r>
    <w:r>
      <w:rPr>
        <w:color w:val="E68422" w:themeColor="accent3"/>
      </w:rPr>
      <w:sym w:font="Wingdings 2" w:char="F097"/>
    </w:r>
    <w:r>
      <w:rPr>
        <w:lang w:val="ko-KR"/>
      </w:rPr>
      <w:t xml:space="preserve"> </w:t>
    </w:r>
  </w:p>
  <w:p w:rsidR="005C5B0A" w:rsidRDefault="005643BD">
    <w:pPr>
      <w:jc w:val="right"/>
    </w:pPr>
    <w:r>
      <w:rPr>
        <w:noProof/>
        <w:lang w:val="ko-KR"/>
      </w:rPr>
      <mc:AlternateContent>
        <mc:Choice Requires="wpg">
          <w:drawing>
            <wp:inline distT="0" distB="0" distL="0" distR="0" wp14:editId="104A847E">
              <wp:extent cx="2327910" cy="45085"/>
              <wp:effectExtent l="9525" t="9525" r="15240" b="12065"/>
              <wp:docPr id="3" name="그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75FC602D" id="그룹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" strokecolor="#438086" strokeweight=".25pt"/>
              <w10:anchorlock/>
            </v:group>
          </w:pict>
        </mc:Fallback>
      </mc:AlternateContent>
    </w:r>
  </w:p>
  <w:p w:rsidR="005C5B0A" w:rsidRDefault="005C5B0A">
    <w:pPr>
      <w:pStyle w:val="a6"/>
      <w:rPr>
        <w:sz w:val="2"/>
        <w:szCs w:val="2"/>
      </w:rPr>
    </w:pPr>
  </w:p>
  <w:p w:rsidR="005C5B0A" w:rsidRDefault="005C5B0A"/>
  <w:p w:rsidR="005C5B0A" w:rsidRDefault="005C5B0A"/>
  <w:p w:rsidR="005C5B0A" w:rsidRDefault="005C5B0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B0A" w:rsidRDefault="005643BD">
    <w:pPr>
      <w:jc w:val="center"/>
    </w:pPr>
    <w:r>
      <w:rPr>
        <w:rFonts w:hint="eastAsia"/>
        <w:color w:val="6076B4" w:themeColor="accent1"/>
      </w:rPr>
      <w:fldChar w:fldCharType="begin"/>
    </w:r>
    <w:r>
      <w:rPr>
        <w:color w:val="6076B4" w:themeColor="accent1"/>
      </w:rPr>
      <w:instrText>STYLEREF  "</w:instrText>
    </w:r>
    <w:r>
      <w:rPr>
        <w:color w:val="6076B4" w:themeColor="accent1"/>
      </w:rPr>
      <w:instrText>제목</w:instrText>
    </w:r>
    <w:r>
      <w:rPr>
        <w:color w:val="6076B4" w:themeColor="accent1"/>
      </w:rPr>
      <w:instrText xml:space="preserve"> 1"</w:instrText>
    </w:r>
    <w:r w:rsidR="002D375A">
      <w:rPr>
        <w:color w:val="6076B4" w:themeColor="accent1"/>
      </w:rPr>
      <w:fldChar w:fldCharType="separate"/>
    </w:r>
    <w:r w:rsidR="001F1594">
      <w:rPr>
        <w:noProof/>
        <w:color w:val="6076B4" w:themeColor="accent1"/>
      </w:rPr>
      <w:t>[Man in the Wild]</w:t>
    </w:r>
    <w:r>
      <w:rPr>
        <w:rFonts w:hint="eastAsia"/>
        <w:color w:val="6076B4" w:themeColor="accent1"/>
      </w:rPr>
      <w:fldChar w:fldCharType="end"/>
    </w:r>
    <w:r>
      <w:rPr>
        <w:color w:val="6076B4" w:themeColor="accent1"/>
        <w:lang w:val="ko-KR"/>
      </w:rPr>
      <w:t xml:space="preserve"> </w:t>
    </w:r>
    <w:r>
      <w:rPr>
        <w:color w:val="6076B4" w:themeColor="accent1"/>
      </w:rPr>
      <w:sym w:font="Wingdings" w:char="F09F"/>
    </w:r>
    <w:r>
      <w:rPr>
        <w:color w:val="6076B4" w:themeColor="accent1"/>
        <w:lang w:val="ko-KR"/>
      </w:rPr>
      <w:t xml:space="preserve"> </w:t>
    </w:r>
    <w:r>
      <w:rPr>
        <w:color w:val="6076B4" w:themeColor="accent1"/>
      </w:rPr>
      <w:fldChar w:fldCharType="begin"/>
    </w:r>
    <w:r>
      <w:rPr>
        <w:color w:val="6076B4" w:themeColor="accent1"/>
      </w:rPr>
      <w:instrText>PAGE  \* Arabic  \* MERGEFORMAT</w:instrText>
    </w:r>
    <w:r>
      <w:rPr>
        <w:color w:val="6076B4" w:themeColor="accent1"/>
      </w:rPr>
      <w:fldChar w:fldCharType="separate"/>
    </w:r>
    <w:r w:rsidR="001F1594" w:rsidRPr="001F1594">
      <w:rPr>
        <w:noProof/>
        <w:color w:val="6076B4" w:themeColor="accent1"/>
        <w:lang w:val="ko-KR"/>
      </w:rPr>
      <w:t>3</w:t>
    </w:r>
    <w:r>
      <w:rPr>
        <w:color w:val="6076B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43BD" w:rsidRDefault="005643BD">
      <w:pPr>
        <w:spacing w:after="0" w:line="240" w:lineRule="auto"/>
      </w:pPr>
      <w:r>
        <w:separator/>
      </w:r>
    </w:p>
  </w:footnote>
  <w:footnote w:type="continuationSeparator" w:id="0">
    <w:p w:rsidR="005643BD" w:rsidRDefault="00564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6076B4" w:themeColor="accent1"/>
      </w:rPr>
      <w:alias w:val="제목"/>
      <w:id w:val="-1396499233"/>
      <w:placeholde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C5B0A" w:rsidRDefault="007D48D8">
        <w:pPr>
          <w:spacing w:after="0"/>
          <w:jc w:val="center"/>
          <w:rPr>
            <w:color w:val="E4E9EF" w:themeColor="background2"/>
          </w:rPr>
        </w:pPr>
        <w:r>
          <w:rPr>
            <w:color w:val="6076B4" w:themeColor="accent1"/>
          </w:rPr>
          <w:t>[</w:t>
        </w:r>
        <w:proofErr w:type="gramStart"/>
        <w:r>
          <w:rPr>
            <w:color w:val="6076B4" w:themeColor="accent1"/>
          </w:rPr>
          <w:t>Man</w:t>
        </w:r>
        <w:proofErr w:type="gramEnd"/>
        <w:r>
          <w:rPr>
            <w:color w:val="6076B4" w:themeColor="accent1"/>
          </w:rPr>
          <w:t xml:space="preserve"> in the Wild]</w:t>
        </w:r>
      </w:p>
    </w:sdtContent>
  </w:sdt>
  <w:p w:rsidR="005C5B0A" w:rsidRDefault="005643BD">
    <w:pPr>
      <w:jc w:val="center"/>
      <w:rPr>
        <w:color w:val="6076B4" w:themeColor="accent1"/>
      </w:rPr>
    </w:pPr>
    <w:r>
      <w:rPr>
        <w:color w:val="6076B4" w:themeColor="accent1"/>
      </w:rPr>
      <w:sym w:font="Symbol" w:char="F0B7"/>
    </w:r>
    <w:r>
      <w:rPr>
        <w:color w:val="6076B4" w:themeColor="accent1"/>
        <w:lang w:val="ko-KR"/>
      </w:rPr>
      <w:t xml:space="preserve"> </w:t>
    </w:r>
    <w:r>
      <w:rPr>
        <w:color w:val="6076B4" w:themeColor="accent1"/>
      </w:rPr>
      <w:sym w:font="Symbol" w:char="F0B7"/>
    </w:r>
    <w:r>
      <w:rPr>
        <w:color w:val="6076B4" w:themeColor="accent1"/>
        <w:lang w:val="ko-KR"/>
      </w:rPr>
      <w:t xml:space="preserve"> </w:t>
    </w:r>
    <w:r>
      <w:rPr>
        <w:color w:val="6076B4" w:themeColor="accent1"/>
      </w:rPr>
      <w:sym w:font="Symbol" w:char="F0B7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A4787"/>
    <w:multiLevelType w:val="hybridMultilevel"/>
    <w:tmpl w:val="43CC7094"/>
    <w:lvl w:ilvl="0" w:tplc="C52815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610F44"/>
    <w:multiLevelType w:val="hybridMultilevel"/>
    <w:tmpl w:val="43CC7094"/>
    <w:lvl w:ilvl="0" w:tplc="C52815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44507DC"/>
    <w:multiLevelType w:val="hybridMultilevel"/>
    <w:tmpl w:val="4AB46FB2"/>
    <w:lvl w:ilvl="0" w:tplc="C52815A8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72B32EF"/>
    <w:multiLevelType w:val="hybridMultilevel"/>
    <w:tmpl w:val="8488C698"/>
    <w:lvl w:ilvl="0" w:tplc="FD9AA0F0">
      <w:numFmt w:val="bullet"/>
      <w:lvlText w:val=""/>
      <w:lvlJc w:val="left"/>
      <w:pPr>
        <w:ind w:left="760" w:hanging="360"/>
      </w:pPr>
      <w:rPr>
        <w:rFonts w:ascii="Wingdings" w:eastAsia="210 맨발의청춘 L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saveSubsetFonts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D8"/>
    <w:rsid w:val="001F1594"/>
    <w:rsid w:val="002D375A"/>
    <w:rsid w:val="00320C88"/>
    <w:rsid w:val="00556999"/>
    <w:rsid w:val="005643BD"/>
    <w:rsid w:val="005C5B0A"/>
    <w:rsid w:val="006F0CF1"/>
    <w:rsid w:val="007242EC"/>
    <w:rsid w:val="007D48D8"/>
    <w:rsid w:val="00E2647F"/>
    <w:rsid w:val="00E97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3163F3"/>
  <w15:docId w15:val="{D29957A7-CFA3-469D-AA30-C5EFC3084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6076B4" w:themeColor="accen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2F5897" w:themeColor="text2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2F5897" w:themeColor="text2"/>
      <w:sz w:val="23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2F5897" w:themeColor="text2"/>
      <w:sz w:val="23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Cs/>
      <w:i/>
      <w:color w:val="auto"/>
      <w:sz w:val="32"/>
      <w:szCs w:val="32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bCs/>
      <w:color w:val="auto"/>
      <w:sz w:val="28"/>
      <w:szCs w:val="28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bCs/>
      <w:i/>
      <w:color w:val="auto"/>
      <w:sz w:val="23"/>
    </w:rPr>
  </w:style>
  <w:style w:type="paragraph" w:styleId="a3">
    <w:name w:val="Title"/>
    <w:basedOn w:val="a"/>
    <w:next w:val="a"/>
    <w:link w:val="Ch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2F5897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a4">
    <w:name w:val="Subtitle"/>
    <w:basedOn w:val="a"/>
    <w:next w:val="a"/>
    <w:link w:val="Char0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a5">
    <w:name w:val="header"/>
    <w:basedOn w:val="a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머리글 Char"/>
    <w:basedOn w:val="a0"/>
    <w:link w:val="a5"/>
    <w:uiPriority w:val="99"/>
    <w:rPr>
      <w:rFonts w:eastAsiaTheme="minorEastAsia"/>
    </w:rPr>
  </w:style>
  <w:style w:type="paragraph" w:styleId="a6">
    <w:name w:val="No Spacing"/>
    <w:link w:val="Char2"/>
    <w:uiPriority w:val="1"/>
    <w:qFormat/>
    <w:pPr>
      <w:spacing w:after="0" w:line="240" w:lineRule="auto"/>
    </w:pPr>
  </w:style>
  <w:style w:type="character" w:customStyle="1" w:styleId="Char2">
    <w:name w:val="간격 없음 Char"/>
    <w:basedOn w:val="a0"/>
    <w:link w:val="a6"/>
    <w:uiPriority w:val="1"/>
  </w:style>
  <w:style w:type="paragraph" w:styleId="a7">
    <w:name w:val="Balloon Text"/>
    <w:basedOn w:val="a"/>
    <w:link w:val="Char3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character" w:customStyle="1" w:styleId="Char3">
    <w:name w:val="풍선 도움말 텍스트 Char"/>
    <w:basedOn w:val="a0"/>
    <w:link w:val="a7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8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2F5897" w:themeColor="text2"/>
      <w:sz w:val="18"/>
      <w:szCs w:val="18"/>
    </w:rPr>
  </w:style>
  <w:style w:type="character" w:styleId="a9">
    <w:name w:val="Strong"/>
    <w:basedOn w:val="a0"/>
    <w:uiPriority w:val="22"/>
    <w:qFormat/>
    <w:rPr>
      <w:b/>
      <w:bCs/>
    </w:rPr>
  </w:style>
  <w:style w:type="character" w:styleId="aa">
    <w:name w:val="Emphasis"/>
    <w:basedOn w:val="a0"/>
    <w:uiPriority w:val="20"/>
    <w:qFormat/>
    <w:rPr>
      <w:i/>
      <w:iCs/>
      <w:color w:val="auto"/>
    </w:rPr>
  </w:style>
  <w:style w:type="paragraph" w:styleId="ab">
    <w:name w:val="List Paragraph"/>
    <w:basedOn w:val="a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ac">
    <w:name w:val="Quote"/>
    <w:basedOn w:val="a"/>
    <w:next w:val="a"/>
    <w:link w:val="Char4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eastAsiaTheme="majorEastAsia" w:hAnsiTheme="majorHAnsi"/>
      <w:i/>
      <w:iCs/>
      <w:color w:val="6076B4" w:themeColor="accent1"/>
      <w:sz w:val="24"/>
    </w:rPr>
  </w:style>
  <w:style w:type="character" w:customStyle="1" w:styleId="Char4">
    <w:name w:val="인용 Char"/>
    <w:basedOn w:val="a0"/>
    <w:link w:val="ac"/>
    <w:uiPriority w:val="29"/>
    <w:rPr>
      <w:rFonts w:asciiTheme="majorHAnsi" w:eastAsiaTheme="majorEastAsia" w:hAnsiTheme="majorHAnsi"/>
      <w:i/>
      <w:iCs/>
      <w:color w:val="auto"/>
      <w:sz w:val="24"/>
    </w:rPr>
  </w:style>
  <w:style w:type="paragraph" w:styleId="ad">
    <w:name w:val="Intense Quote"/>
    <w:basedOn w:val="a"/>
    <w:next w:val="a"/>
    <w:link w:val="Char5"/>
    <w:uiPriority w:val="30"/>
    <w:qFormat/>
    <w:pPr>
      <w:pBdr>
        <w:top w:val="single" w:sz="36" w:space="8" w:color="6076B4" w:themeColor="accent1"/>
        <w:left w:val="single" w:sz="36" w:space="8" w:color="6076B4" w:themeColor="accent1"/>
        <w:bottom w:val="single" w:sz="36" w:space="8" w:color="6076B4" w:themeColor="accent1"/>
        <w:right w:val="single" w:sz="36" w:space="8" w:color="6076B4" w:themeColor="accent1"/>
      </w:pBdr>
      <w:shd w:val="clear" w:color="auto" w:fill="6076B4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14:ligatures w14:val="standardContextual"/>
      <w14:cntxtAlts/>
    </w:rPr>
  </w:style>
  <w:style w:type="character" w:customStyle="1" w:styleId="Char5">
    <w:name w:val="강한 인용 Char"/>
    <w:basedOn w:val="a0"/>
    <w:link w:val="ad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6076B4" w:themeFill="accent1"/>
      <w14:ligatures w14:val="standardContextual"/>
      <w14:cntxtAlts/>
    </w:rPr>
  </w:style>
  <w:style w:type="character" w:styleId="ae">
    <w:name w:val="Subtle Emphasis"/>
    <w:basedOn w:val="a0"/>
    <w:uiPriority w:val="19"/>
    <w:qFormat/>
    <w:rPr>
      <w:i/>
      <w:iCs/>
      <w:color w:val="auto"/>
    </w:rPr>
  </w:style>
  <w:style w:type="character" w:styleId="af">
    <w:name w:val="Intense Emphasis"/>
    <w:basedOn w:val="a0"/>
    <w:uiPriority w:val="21"/>
    <w:qFormat/>
    <w:rPr>
      <w:b/>
      <w:bCs/>
      <w:i/>
      <w:iCs/>
      <w:caps w:val="0"/>
      <w:smallCaps w:val="0"/>
      <w:color w:val="auto"/>
    </w:rPr>
  </w:style>
  <w:style w:type="character" w:styleId="af0">
    <w:name w:val="Subtle Reference"/>
    <w:basedOn w:val="a0"/>
    <w:uiPriority w:val="31"/>
    <w:qFormat/>
    <w:rPr>
      <w:smallCaps/>
      <w:color w:val="auto"/>
      <w:u w:val="single"/>
    </w:rPr>
  </w:style>
  <w:style w:type="character" w:styleId="af1">
    <w:name w:val="Intense Reference"/>
    <w:basedOn w:val="a0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af2">
    <w:name w:val="Book Title"/>
    <w:basedOn w:val="a0"/>
    <w:uiPriority w:val="33"/>
    <w:qFormat/>
    <w:rPr>
      <w:b/>
      <w:bCs/>
      <w:caps w:val="0"/>
      <w:smallCaps/>
      <w:spacing w:val="10"/>
    </w:rPr>
  </w:style>
  <w:style w:type="paragraph" w:styleId="TOC">
    <w:name w:val="TOC Heading"/>
    <w:basedOn w:val="1"/>
    <w:next w:val="a"/>
    <w:uiPriority w:val="39"/>
    <w:semiHidden/>
    <w:unhideWhenUsed/>
    <w:qFormat/>
    <w:pPr>
      <w:spacing w:before="480" w:line="276" w:lineRule="auto"/>
      <w:outlineLvl w:val="9"/>
    </w:pPr>
    <w:rPr>
      <w:b/>
      <w:i w:val="0"/>
      <w:sz w:val="28"/>
      <w:szCs w:val="28"/>
    </w:rPr>
  </w:style>
  <w:style w:type="character" w:styleId="af3">
    <w:name w:val="Placeholder Text"/>
    <w:basedOn w:val="a0"/>
    <w:uiPriority w:val="99"/>
    <w:semiHidden/>
    <w:rPr>
      <w:color w:val="808080"/>
    </w:rPr>
  </w:style>
  <w:style w:type="paragraph" w:styleId="af4">
    <w:name w:val="footer"/>
    <w:basedOn w:val="a"/>
    <w:link w:val="Char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6">
    <w:name w:val="바닥글 Char"/>
    <w:basedOn w:val="a0"/>
    <w:link w:val="af4"/>
    <w:uiPriority w:val="99"/>
  </w:style>
  <w:style w:type="character" w:styleId="af5">
    <w:name w:val="Hyperlink"/>
    <w:basedOn w:val="a0"/>
    <w:uiPriority w:val="99"/>
    <w:unhideWhenUsed/>
    <w:rsid w:val="00556999"/>
    <w:rPr>
      <w:color w:val="3399FF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55699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4.jpe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://blog.naver.com/PostView.nhn?blogId=iii4625&amp;logNo=220790267252" TargetMode="Externa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://blog.theknightsofunity.com/implementing-minimap-unity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blog.naver.com/PostView.nhn?blogId=iii4625&amp;logNo=220790267252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://blog.theknightsofunity.com/implementing-minimap-unity/" TargetMode="External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rk\AppData\Roaming\Microsoft\Templates\&#48372;&#44256;&#49436;(&#51076;&#50896;%20&#46356;&#51088;&#51064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FA7E16776D245A89424891AC7D78E4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9D9F7FF-1BC9-4D90-8178-37B3E38FDA17}"/>
      </w:docPartPr>
      <w:docPartBody>
        <w:p w:rsidR="00000000" w:rsidRDefault="004F097F">
          <w:pPr>
            <w:pStyle w:val="EFA7E16776D245A89424891AC7D78E4E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ko-KR"/>
            </w:rPr>
            <w:t>입력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ko-KR"/>
            </w:rPr>
            <w:t>]</w:t>
          </w:r>
        </w:p>
      </w:docPartBody>
    </w:docPart>
    <w:docPart>
      <w:docPartPr>
        <w:name w:val="D081150AE4E54004A6622E859AA8D3D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CC5B2BA-5223-4965-884E-3165838E3195}"/>
      </w:docPartPr>
      <w:docPartBody>
        <w:p w:rsidR="00000000" w:rsidRDefault="004F097F">
          <w:pPr>
            <w:pStyle w:val="D081150AE4E54004A6622E859AA8D3DF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ko-KR"/>
            </w:rPr>
            <w:t>부제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ko-KR"/>
            </w:rPr>
            <w:t>입력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ko-KR"/>
            </w:rPr>
            <w:t>]</w:t>
          </w:r>
        </w:p>
      </w:docPartBody>
    </w:docPart>
    <w:docPart>
      <w:docPartPr>
        <w:name w:val="FE49B7B2EAFE4CF9BBF440B7F0FF37D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A43573F-3608-4DD8-A708-83404B1A0E85}"/>
      </w:docPartPr>
      <w:docPartBody>
        <w:p w:rsidR="00000000" w:rsidRDefault="004F097F">
          <w:pPr>
            <w:pStyle w:val="FE49B7B2EAFE4CF9BBF440B7F0FF37D4"/>
          </w:pPr>
          <w:r>
            <w:rPr>
              <w:lang w:val="ko-KR"/>
            </w:rPr>
            <w:t>[</w:t>
          </w:r>
          <w:r>
            <w:rPr>
              <w:lang w:val="ko-KR"/>
            </w:rPr>
            <w:t>여기에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문서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요약을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입력하십시오</w:t>
          </w:r>
          <w:r>
            <w:rPr>
              <w:lang w:val="ko-KR"/>
            </w:rPr>
            <w:t xml:space="preserve">. </w:t>
          </w:r>
          <w:r>
            <w:rPr>
              <w:lang w:val="ko-KR"/>
            </w:rPr>
            <w:t>일반적으로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요약은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문서의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내용을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간략하게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정리한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것입니다</w:t>
          </w:r>
          <w:r>
            <w:rPr>
              <w:lang w:val="ko-KR"/>
            </w:rPr>
            <w:t xml:space="preserve">. </w:t>
          </w:r>
          <w:r>
            <w:rPr>
              <w:lang w:val="ko-KR"/>
            </w:rPr>
            <w:t>여기에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문서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요약을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입력하십시오</w:t>
          </w:r>
          <w:r>
            <w:rPr>
              <w:lang w:val="ko-KR"/>
            </w:rPr>
            <w:t xml:space="preserve">. </w:t>
          </w:r>
          <w:r>
            <w:rPr>
              <w:lang w:val="ko-KR"/>
            </w:rPr>
            <w:t>일반적으로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요약은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문서의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내용을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간략하게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정리한</w:t>
          </w:r>
          <w:r>
            <w:rPr>
              <w:lang w:val="ko-KR"/>
            </w:rPr>
            <w:t xml:space="preserve"> </w:t>
          </w:r>
          <w:r>
            <w:rPr>
              <w:lang w:val="ko-KR"/>
            </w:rPr>
            <w:t>것입니다</w:t>
          </w:r>
          <w:r>
            <w:rPr>
              <w:lang w:val="ko-KR"/>
            </w:rPr>
            <w:t>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210 맨발의청춘 L">
    <w:panose1 w:val="02020603020101020101"/>
    <w:charset w:val="81"/>
    <w:family w:val="roman"/>
    <w:pitch w:val="variable"/>
    <w:sig w:usb0="800002A7" w:usb1="09D77CF9" w:usb2="00000010" w:usb3="00000000" w:csb0="0008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야놀자 야체 B">
    <w:panose1 w:val="02020603020101020101"/>
    <w:charset w:val="81"/>
    <w:family w:val="roman"/>
    <w:pitch w:val="variable"/>
    <w:sig w:usb0="800002A7" w:usb1="09D77CF9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97F"/>
    <w:rsid w:val="004F0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widowControl/>
      <w:wordWrap/>
      <w:autoSpaceDE/>
      <w:autoSpaceDN/>
      <w:spacing w:before="360" w:after="0" w:line="240" w:lineRule="auto"/>
      <w:jc w:val="left"/>
      <w:outlineLvl w:val="0"/>
    </w:pPr>
    <w:rPr>
      <w:rFonts w:asciiTheme="majorHAnsi" w:eastAsiaTheme="majorEastAsia" w:hAnsiTheme="majorHAnsi" w:cstheme="majorBidi"/>
      <w:bCs/>
      <w:i/>
      <w:color w:val="4472C4" w:themeColor="accent1"/>
      <w:kern w:val="0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widowControl/>
      <w:wordWrap/>
      <w:autoSpaceDE/>
      <w:autoSpaceDN/>
      <w:spacing w:before="120" w:after="0" w:line="240" w:lineRule="auto"/>
      <w:jc w:val="left"/>
      <w:outlineLvl w:val="1"/>
    </w:pPr>
    <w:rPr>
      <w:rFonts w:asciiTheme="majorHAnsi" w:eastAsiaTheme="majorEastAsia" w:hAnsiTheme="majorHAnsi" w:cstheme="majorBidi"/>
      <w:bCs/>
      <w:color w:val="44546A" w:themeColor="text2"/>
      <w:kern w:val="0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widowControl/>
      <w:wordWrap/>
      <w:autoSpaceDE/>
      <w:autoSpaceDN/>
      <w:spacing w:before="60" w:after="0" w:line="240" w:lineRule="auto"/>
      <w:jc w:val="left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FA7E16776D245A89424891AC7D78E4E">
    <w:name w:val="EFA7E16776D245A89424891AC7D78E4E"/>
    <w:pPr>
      <w:widowControl w:val="0"/>
      <w:wordWrap w:val="0"/>
      <w:autoSpaceDE w:val="0"/>
      <w:autoSpaceDN w:val="0"/>
    </w:pPr>
  </w:style>
  <w:style w:type="paragraph" w:customStyle="1" w:styleId="D081150AE4E54004A6622E859AA8D3DF">
    <w:name w:val="D081150AE4E54004A6622E859AA8D3DF"/>
    <w:pPr>
      <w:widowControl w:val="0"/>
      <w:wordWrap w:val="0"/>
      <w:autoSpaceDE w:val="0"/>
      <w:autoSpaceDN w:val="0"/>
    </w:pPr>
  </w:style>
  <w:style w:type="paragraph" w:customStyle="1" w:styleId="FE49B7B2EAFE4CF9BBF440B7F0FF37D4">
    <w:name w:val="FE49B7B2EAFE4CF9BBF440B7F0FF37D4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Cs/>
      <w:i/>
      <w:color w:val="4472C4" w:themeColor="accent1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bCs/>
      <w:color w:val="44546A" w:themeColor="text2"/>
      <w:kern w:val="0"/>
      <w:sz w:val="28"/>
      <w:szCs w:val="28"/>
    </w:rPr>
  </w:style>
  <w:style w:type="character" w:customStyle="1" w:styleId="3Char">
    <w:name w:val="제목 3 Char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</w:rPr>
  </w:style>
  <w:style w:type="paragraph" w:customStyle="1" w:styleId="A1D5B7D129354428B2FE716E21344F4A">
    <w:name w:val="A1D5B7D129354428B2FE716E21344F4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Executiv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CoverPageProperties xmlns="http://schemas.microsoft.com/office/2006/coverPageProps">
  <PublishDate/>
  <Abstract>한국산업기술대학교 RnPTeam </Abstract>
  <CompanyAddress/>
  <CompanyPhone/>
  <CompanyFax/>
  <CompanyEmail/>
</CoverPageProperti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917F7F-A48E-43D3-8792-1534AC3423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49C2E664-348D-4AA5-A16B-A053E1854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보고서(임원 디자인)</Template>
  <TotalTime>76</TotalTime>
  <Pages>4</Pages>
  <Words>101</Words>
  <Characters>581</Characters>
  <Application>Microsoft Office Word</Application>
  <DocSecurity>0</DocSecurity>
  <Lines>4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[Man in the Wild]</vt:lpstr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[Man in the Wild]</dc:title>
  <dc:subject>클라이언트 , 기획</dc:subject>
  <dc:creator>park</dc:creator>
  <cp:keywords/>
  <cp:lastModifiedBy>병근</cp:lastModifiedBy>
  <cp:revision>3</cp:revision>
  <dcterms:created xsi:type="dcterms:W3CDTF">2017-12-04T16:29:00Z</dcterms:created>
  <dcterms:modified xsi:type="dcterms:W3CDTF">2017-12-04T17:48:00Z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