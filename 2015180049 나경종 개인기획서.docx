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210 맨발의청춘 L" w:eastAsia="210 맨발의청춘 L" w:hAnsi="210 맨발의청춘 L"/>
        </w:rPr>
        <w:id w:val="154042960"/>
        <w:docPartObj>
          <w:docPartGallery w:val="Cover Pages"/>
          <w:docPartUnique/>
        </w:docPartObj>
      </w:sdtPr>
      <w:sdtEndPr>
        <w:rPr>
          <w:rFonts w:cstheme="majorBidi"/>
          <w:color w:val="2F5897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5C5B0A" w:rsidRPr="00F94901" w:rsidRDefault="005C5B0A">
          <w:pPr>
            <w:rPr>
              <w:rFonts w:ascii="210 맨발의청춘 L" w:eastAsia="210 맨발의청춘 L" w:hAnsi="210 맨발의청춘 L"/>
            </w:rPr>
          </w:pPr>
        </w:p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022"/>
          </w:tblGrid>
          <w:tr w:rsidR="005C5B0A" w:rsidRPr="00F94901">
            <w:tc>
              <w:tcPr>
                <w:tcW w:w="9576" w:type="dxa"/>
              </w:tcPr>
              <w:sdt>
                <w:sdtPr>
                  <w:rPr>
                    <w:rFonts w:ascii="야놀자 야체 B" w:eastAsia="야놀자 야체 B" w:hAnsi="야놀자 야체 B" w:hint="eastAsia"/>
                    <w:sz w:val="96"/>
                  </w:rPr>
                  <w:alias w:val="제목"/>
                  <w:id w:val="-308007970"/>
                  <w:placeholder>
                    <w:docPart w:val="EFA7E16776D245A89424891AC7D78E4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C5B0A" w:rsidRPr="002C311A" w:rsidRDefault="005643BD">
                    <w:pPr>
                      <w:pStyle w:val="a3"/>
                      <w:jc w:val="center"/>
                      <w:rPr>
                        <w:rFonts w:ascii="야놀자 야체 B" w:eastAsia="야놀자 야체 B" w:hAnsi="야놀자 야체 B"/>
                        <w:sz w:val="96"/>
                      </w:rPr>
                    </w:pPr>
                    <w:r w:rsidRPr="002C311A">
                      <w:rPr>
                        <w:rFonts w:ascii="야놀자 야체 B" w:eastAsia="야놀자 야체 B" w:hAnsi="야놀자 야체 B" w:hint="eastAsia"/>
                        <w:sz w:val="96"/>
                        <w:lang w:val="ko-KR"/>
                      </w:rPr>
                      <w:t>[</w:t>
                    </w:r>
                    <w:proofErr w:type="spellStart"/>
                    <w:r w:rsidR="007D48D8" w:rsidRPr="002C311A">
                      <w:rPr>
                        <w:rFonts w:ascii="야놀자 야체 B" w:eastAsia="야놀자 야체 B" w:hAnsi="야놀자 야체 B" w:hint="eastAsia"/>
                        <w:sz w:val="96"/>
                        <w:lang w:val="ko-KR"/>
                      </w:rPr>
                      <w:t>M</w:t>
                    </w:r>
                    <w:r w:rsidR="007D48D8" w:rsidRPr="002C311A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an</w:t>
                    </w:r>
                    <w:proofErr w:type="spellEnd"/>
                    <w:r w:rsidR="007D48D8" w:rsidRPr="002C311A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 xml:space="preserve"> </w:t>
                    </w:r>
                    <w:proofErr w:type="spellStart"/>
                    <w:r w:rsidR="007D48D8" w:rsidRPr="002C311A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in</w:t>
                    </w:r>
                    <w:proofErr w:type="spellEnd"/>
                    <w:r w:rsidR="007D48D8" w:rsidRPr="002C311A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 xml:space="preserve"> </w:t>
                    </w:r>
                    <w:proofErr w:type="spellStart"/>
                    <w:r w:rsidR="007D48D8" w:rsidRPr="002C311A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the</w:t>
                    </w:r>
                    <w:proofErr w:type="spellEnd"/>
                    <w:r w:rsidR="007D48D8" w:rsidRPr="002C311A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 xml:space="preserve"> </w:t>
                    </w:r>
                    <w:proofErr w:type="spellStart"/>
                    <w:r w:rsidR="007D48D8" w:rsidRPr="002C311A">
                      <w:rPr>
                        <w:rFonts w:ascii="야놀자 야체 B" w:eastAsia="야놀자 야체 B" w:hAnsi="야놀자 야체 B"/>
                        <w:sz w:val="96"/>
                        <w:lang w:val="ko-KR"/>
                      </w:rPr>
                      <w:t>Wild</w:t>
                    </w:r>
                    <w:proofErr w:type="spellEnd"/>
                    <w:r w:rsidRPr="002C311A">
                      <w:rPr>
                        <w:rFonts w:ascii="야놀자 야체 B" w:eastAsia="야놀자 야체 B" w:hAnsi="야놀자 야체 B" w:hint="eastAsia"/>
                        <w:sz w:val="96"/>
                        <w:lang w:val="ko-KR"/>
                      </w:rPr>
                      <w:t>]</w:t>
                    </w:r>
                  </w:p>
                </w:sdtContent>
              </w:sdt>
            </w:tc>
          </w:tr>
          <w:tr w:rsidR="005C5B0A" w:rsidRPr="00F94901">
            <w:tc>
              <w:tcPr>
                <w:tcW w:w="0" w:type="auto"/>
                <w:vAlign w:val="bottom"/>
              </w:tcPr>
              <w:sdt>
                <w:sdtPr>
                  <w:rPr>
                    <w:rFonts w:ascii="210 맨발의청춘 L" w:eastAsia="210 맨발의청춘 L" w:hAnsi="210 맨발의청춘 L" w:hint="eastAsia"/>
                    <w:sz w:val="36"/>
                    <w:szCs w:val="36"/>
                  </w:rPr>
                  <w:alias w:val="부제"/>
                  <w:id w:val="758173203"/>
                  <w:placeholder>
                    <w:docPart w:val="D081150AE4E54004A6622E859AA8D3DF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5C5B0A" w:rsidRPr="00F94901" w:rsidRDefault="00E5572F">
                    <w:pPr>
                      <w:pStyle w:val="a4"/>
                      <w:jc w:val="center"/>
                      <w:rPr>
                        <w:rFonts w:ascii="210 맨발의청춘 L" w:eastAsia="210 맨발의청춘 L" w:hAnsi="210 맨발의청춘 L"/>
                        <w:sz w:val="36"/>
                        <w:szCs w:val="36"/>
                      </w:rPr>
                    </w:pPr>
                    <w:r w:rsidRPr="00F94901">
                      <w:rPr>
                        <w:rFonts w:ascii="210 맨발의청춘 L" w:eastAsia="210 맨발의청춘 L" w:hAnsi="210 맨발의청춘 L" w:hint="eastAsia"/>
                        <w:sz w:val="36"/>
                        <w:szCs w:val="36"/>
                      </w:rPr>
                      <w:t>그래픽</w:t>
                    </w:r>
                  </w:p>
                </w:sdtContent>
              </w:sdt>
            </w:tc>
          </w:tr>
          <w:tr w:rsidR="005C5B0A" w:rsidRPr="00F94901">
            <w:tc>
              <w:tcPr>
                <w:tcW w:w="0" w:type="auto"/>
                <w:vAlign w:val="bottom"/>
              </w:tcPr>
              <w:p w:rsidR="005C5B0A" w:rsidRPr="00F94901" w:rsidRDefault="005C5B0A">
                <w:pPr>
                  <w:rPr>
                    <w:rFonts w:ascii="210 맨발의청춘 L" w:eastAsia="210 맨발의청춘 L" w:hAnsi="210 맨발의청춘 L"/>
                  </w:rPr>
                </w:pPr>
              </w:p>
            </w:tc>
          </w:tr>
          <w:tr w:rsidR="005C5B0A" w:rsidRPr="00F94901">
            <w:tc>
              <w:tcPr>
                <w:tcW w:w="0" w:type="auto"/>
                <w:vAlign w:val="bottom"/>
              </w:tcPr>
              <w:sdt>
                <w:sdtPr>
                  <w:rPr>
                    <w:rFonts w:ascii="210 맨발의청춘 L" w:eastAsia="210 맨발의청춘 L" w:hAnsi="210 맨발의청춘 L" w:hint="eastAsia"/>
                  </w:rPr>
                  <w:alias w:val="요약"/>
                  <w:id w:val="553592755"/>
                  <w:placeholder>
                    <w:docPart w:val="FE49B7B2EAFE4CF9BBF440B7F0FF37D4"/>
                  </w:placeholder>
                  <w:dataBinding w:prefixMappings="xmlns:ns0='http://schemas.microsoft.com/office/2006/coverPageProps'" w:xpath="/ns0:CoverPageProperties[1]/ns0:Abstract[1]" w:storeItemID="{55AF091B-3C7A-41E3-B477-F2FDAA23CFDA}"/>
                  <w:text/>
                </w:sdtPr>
                <w:sdtEndPr/>
                <w:sdtContent>
                  <w:p w:rsidR="005C5B0A" w:rsidRPr="00F94901" w:rsidRDefault="007D48D8">
                    <w:pPr>
                      <w:jc w:val="center"/>
                      <w:rPr>
                        <w:rFonts w:ascii="210 맨발의청춘 L" w:eastAsia="210 맨발의청춘 L" w:hAnsi="210 맨발의청춘 L"/>
                      </w:rPr>
                    </w:pPr>
                    <w:r w:rsidRPr="00F94901">
                      <w:rPr>
                        <w:rFonts w:ascii="210 맨발의청춘 L" w:eastAsia="210 맨발의청춘 L" w:hAnsi="210 맨발의청춘 L" w:hint="eastAsia"/>
                      </w:rPr>
                      <w:t xml:space="preserve">한국산업기술대학교 </w:t>
                    </w:r>
                    <w:proofErr w:type="spellStart"/>
                    <w:r w:rsidRPr="00F94901">
                      <w:rPr>
                        <w:rFonts w:ascii="210 맨발의청춘 L" w:eastAsia="210 맨발의청춘 L" w:hAnsi="210 맨발의청춘 L" w:hint="eastAsia"/>
                      </w:rPr>
                      <w:t>RnPTeam</w:t>
                    </w:r>
                    <w:proofErr w:type="spellEnd"/>
                    <w:r w:rsidRPr="00F94901">
                      <w:rPr>
                        <w:rFonts w:ascii="210 맨발의청춘 L" w:eastAsia="210 맨발의청춘 L" w:hAnsi="210 맨발의청춘 L" w:hint="eastAsia"/>
                      </w:rPr>
                      <w:t xml:space="preserve"> </w:t>
                    </w:r>
                  </w:p>
                </w:sdtContent>
              </w:sdt>
            </w:tc>
          </w:tr>
          <w:tr w:rsidR="005C5B0A" w:rsidRPr="00F94901">
            <w:tc>
              <w:tcPr>
                <w:tcW w:w="0" w:type="auto"/>
                <w:vAlign w:val="bottom"/>
              </w:tcPr>
              <w:p w:rsidR="005C5B0A" w:rsidRPr="00F94901" w:rsidRDefault="005C5B0A">
                <w:pPr>
                  <w:jc w:val="center"/>
                  <w:rPr>
                    <w:rFonts w:ascii="210 맨발의청춘 L" w:eastAsia="210 맨발의청춘 L" w:hAnsi="210 맨발의청춘 L"/>
                  </w:rPr>
                </w:pPr>
              </w:p>
            </w:tc>
          </w:tr>
        </w:tbl>
        <w:p w:rsidR="005C5B0A" w:rsidRPr="00F94901" w:rsidRDefault="005643BD">
          <w:pPr>
            <w:rPr>
              <w:rFonts w:ascii="210 맨발의청춘 L" w:eastAsia="210 맨발의청춘 L" w:hAnsi="210 맨발의청춘 L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F94901">
            <w:rPr>
              <w:rFonts w:ascii="210 맨발의청춘 L" w:eastAsia="210 맨발의청춘 L" w:hAnsi="210 맨발의청춘 L" w:cstheme="majorBidi"/>
              <w:color w:val="2F5897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sdt>
      <w:sdtPr>
        <w:rPr>
          <w:rFonts w:ascii="210 맨발의청춘 L" w:eastAsia="210 맨발의청춘 L" w:hAnsi="210 맨발의청춘 L"/>
        </w:rPr>
        <w:alias w:val="제목"/>
        <w:id w:val="598529223"/>
        <w:placeholder>
          <w:docPart w:val="EFA7E16776D245A89424891AC7D78E4E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5C5B0A" w:rsidRPr="00F94901" w:rsidRDefault="007D48D8">
          <w:pPr>
            <w:pStyle w:val="a3"/>
            <w:rPr>
              <w:rFonts w:ascii="210 맨발의청춘 L" w:eastAsia="210 맨발의청춘 L" w:hAnsi="210 맨발의청춘 L"/>
            </w:rPr>
          </w:pPr>
          <w:r w:rsidRPr="00F94901">
            <w:rPr>
              <w:rFonts w:ascii="210 맨발의청춘 L" w:eastAsia="210 맨발의청춘 L" w:hAnsi="210 맨발의청춘 L"/>
            </w:rPr>
            <w:t>[</w:t>
          </w:r>
          <w:proofErr w:type="gramStart"/>
          <w:r w:rsidRPr="00F94901">
            <w:rPr>
              <w:rFonts w:ascii="210 맨발의청춘 L" w:eastAsia="210 맨발의청춘 L" w:hAnsi="210 맨발의청춘 L"/>
            </w:rPr>
            <w:t>Man</w:t>
          </w:r>
          <w:proofErr w:type="gramEnd"/>
          <w:r w:rsidRPr="00F94901">
            <w:rPr>
              <w:rFonts w:ascii="210 맨발의청춘 L" w:eastAsia="210 맨발의청춘 L" w:hAnsi="210 맨발의청춘 L"/>
            </w:rPr>
            <w:t xml:space="preserve"> in the Wild]</w:t>
          </w:r>
        </w:p>
      </w:sdtContent>
    </w:sdt>
    <w:p w:rsidR="00556999" w:rsidRPr="00F94901" w:rsidRDefault="005643BD" w:rsidP="00556999">
      <w:pPr>
        <w:pStyle w:val="a4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mc:AlternateContent>
          <mc:Choice Requires="wps">
            <w:drawing>
              <wp:anchor distT="0" distB="0" distL="274320" distR="114300" simplePos="0" relativeHeight="251659264" behindDoc="0" locked="0" layoutInCell="1" allowOverlap="1" wp14:editId="1366F143">
                <wp:simplePos x="0" y="0"/>
                <wp:positionH relativeFrom="margin">
                  <wp:align>right</wp:align>
                </wp:positionH>
                <wp:positionV relativeFrom="margin">
                  <wp:align>center</wp:align>
                </wp:positionV>
                <wp:extent cx="1920240" cy="8229600"/>
                <wp:effectExtent l="0" t="0" r="0" b="0"/>
                <wp:wrapSquare wrapText="bothSides"/>
                <wp:docPr id="2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006" w:rsidRPr="00320C88" w:rsidRDefault="00167006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167006" w:rsidRPr="00320C88" w:rsidRDefault="00167006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556999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556999" w:rsidRDefault="00167006" w:rsidP="0055699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id="사각형 2" o:spid="_x0000_s1026" style="position:absolute;margin-left:100pt;margin-top:0;width:151.2pt;height:9in;z-index:251659264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center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" fillcolor="#e4e9ef [3214]" stroked="f" strokeweight="2.25pt">
                <v:fill opacity="55769f"/>
                <v:textbox inset="14.4pt,36pt,14.4pt,10.8pt">
                  <w:txbxContent>
                    <w:p w:rsidR="00167006" w:rsidRPr="00320C88" w:rsidRDefault="00167006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167006" w:rsidRPr="00320C88" w:rsidRDefault="00167006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556999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556999" w:rsidRDefault="00167006" w:rsidP="0055699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sdt>
        <w:sdtPr>
          <w:rPr>
            <w:rFonts w:ascii="210 맨발의청춘 L" w:eastAsia="210 맨발의청춘 L" w:hAnsi="210 맨발의청춘 L"/>
          </w:rPr>
          <w:alias w:val="부제"/>
          <w:id w:val="-723052804"/>
          <w:placeholder>
            <w:docPart w:val="D081150AE4E54004A6622E859AA8D3DF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E5572F" w:rsidRPr="00F94901">
            <w:rPr>
              <w:rFonts w:ascii="210 맨발의청춘 L" w:eastAsia="210 맨발의청춘 L" w:hAnsi="210 맨발의청춘 L"/>
            </w:rPr>
            <w:t>그래픽</w:t>
          </w:r>
        </w:sdtContent>
      </w:sdt>
    </w:p>
    <w:p w:rsidR="005C5B0A" w:rsidRPr="00F94901" w:rsidRDefault="002D375A">
      <w:pPr>
        <w:pStyle w:val="1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</w:rPr>
        <w:t>[</w:t>
      </w:r>
      <w:proofErr w:type="gramStart"/>
      <w:r w:rsidRPr="00F94901">
        <w:rPr>
          <w:rFonts w:ascii="210 맨발의청춘 L" w:eastAsia="210 맨발의청춘 L" w:hAnsi="210 맨발의청춘 L" w:hint="eastAsia"/>
        </w:rPr>
        <w:t>M</w:t>
      </w:r>
      <w:r w:rsidRPr="00F94901">
        <w:rPr>
          <w:rFonts w:ascii="210 맨발의청춘 L" w:eastAsia="210 맨발의청춘 L" w:hAnsi="210 맨발의청춘 L"/>
        </w:rPr>
        <w:t>an</w:t>
      </w:r>
      <w:proofErr w:type="gramEnd"/>
      <w:r w:rsidRPr="00F94901">
        <w:rPr>
          <w:rFonts w:ascii="210 맨발의청춘 L" w:eastAsia="210 맨발의청춘 L" w:hAnsi="210 맨발의청춘 L"/>
        </w:rPr>
        <w:t xml:space="preserve"> in the Wild]</w:t>
      </w:r>
    </w:p>
    <w:p w:rsidR="002D375A" w:rsidRPr="00F94901" w:rsidRDefault="00E5572F" w:rsidP="002D375A">
      <w:pPr>
        <w:pStyle w:val="2"/>
        <w:rPr>
          <w:rFonts w:ascii="210 맨발의청춘 L" w:eastAsia="210 맨발의청춘 L" w:hAnsi="210 맨발의청춘 L"/>
          <w:i/>
          <w:sz w:val="32"/>
          <w:szCs w:val="32"/>
        </w:rPr>
      </w:pPr>
      <w:r w:rsidRPr="00F94901">
        <w:rPr>
          <w:rFonts w:ascii="210 맨발의청춘 L" w:eastAsia="210 맨발의청춘 L" w:hAnsi="210 맨발의청춘 L" w:hint="eastAsia"/>
          <w:i/>
          <w:sz w:val="32"/>
          <w:szCs w:val="32"/>
        </w:rPr>
        <w:t>진행 계획</w:t>
      </w:r>
    </w:p>
    <w:p w:rsidR="00E5572F" w:rsidRPr="00F94901" w:rsidRDefault="00E5572F" w:rsidP="00E5572F">
      <w:pPr>
        <w:pStyle w:val="ab"/>
        <w:numPr>
          <w:ilvl w:val="0"/>
          <w:numId w:val="5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테스트 타입 모델링 및 애니메이션 제작</w:t>
      </w:r>
    </w:p>
    <w:p w:rsidR="00E5572F" w:rsidRPr="00F94901" w:rsidRDefault="00E5572F" w:rsidP="00E5572F">
      <w:pPr>
        <w:pStyle w:val="ab"/>
        <w:numPr>
          <w:ilvl w:val="0"/>
          <w:numId w:val="5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컨셉 아트 제작 및 </w:t>
      </w:r>
      <w:r w:rsidRPr="00F94901">
        <w:rPr>
          <w:rFonts w:ascii="210 맨발의청춘 L" w:eastAsia="210 맨발의청춘 L" w:hAnsi="210 맨발의청춘 L"/>
        </w:rPr>
        <w:t xml:space="preserve">UI </w:t>
      </w:r>
      <w:r w:rsidRPr="00F94901">
        <w:rPr>
          <w:rFonts w:ascii="210 맨발의청춘 L" w:eastAsia="210 맨발의청춘 L" w:hAnsi="210 맨발의청춘 L" w:hint="eastAsia"/>
        </w:rPr>
        <w:t>제작</w:t>
      </w:r>
    </w:p>
    <w:p w:rsidR="00E5572F" w:rsidRPr="00F94901" w:rsidRDefault="00E5572F" w:rsidP="00E5572F">
      <w:pPr>
        <w:pStyle w:val="ab"/>
        <w:numPr>
          <w:ilvl w:val="0"/>
          <w:numId w:val="5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모델링용 원화와 텍스처 레퍼런스 제작</w:t>
      </w:r>
    </w:p>
    <w:p w:rsidR="00E5572F" w:rsidRPr="00F94901" w:rsidRDefault="00E5572F" w:rsidP="00E5572F">
      <w:pPr>
        <w:pStyle w:val="ab"/>
        <w:numPr>
          <w:ilvl w:val="0"/>
          <w:numId w:val="5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모델링</w:t>
      </w:r>
    </w:p>
    <w:p w:rsidR="00E5572F" w:rsidRPr="00F94901" w:rsidRDefault="00E5572F" w:rsidP="00E5572F">
      <w:pPr>
        <w:pStyle w:val="ab"/>
        <w:numPr>
          <w:ilvl w:val="0"/>
          <w:numId w:val="5"/>
        </w:numPr>
        <w:rPr>
          <w:rFonts w:ascii="210 맨발의청춘 L" w:eastAsia="210 맨발의청춘 L" w:hAnsi="210 맨발의청춘 L"/>
        </w:rPr>
      </w:pPr>
      <w:proofErr w:type="spellStart"/>
      <w:r w:rsidRPr="00F94901">
        <w:rPr>
          <w:rFonts w:ascii="210 맨발의청춘 L" w:eastAsia="210 맨발의청춘 L" w:hAnsi="210 맨발의청춘 L" w:hint="eastAsia"/>
        </w:rPr>
        <w:t>리깅</w:t>
      </w:r>
      <w:proofErr w:type="spellEnd"/>
    </w:p>
    <w:p w:rsidR="00E5572F" w:rsidRDefault="00E5572F" w:rsidP="00E5572F">
      <w:pPr>
        <w:pStyle w:val="ab"/>
        <w:numPr>
          <w:ilvl w:val="0"/>
          <w:numId w:val="5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키 애니메이션 제작</w:t>
      </w:r>
    </w:p>
    <w:p w:rsidR="002C311A" w:rsidRDefault="002C311A" w:rsidP="002C311A">
      <w:pPr>
        <w:rPr>
          <w:rFonts w:ascii="210 맨발의청춘 L" w:eastAsia="210 맨발의청춘 L" w:hAnsi="210 맨발의청춘 L"/>
        </w:rPr>
      </w:pPr>
    </w:p>
    <w:p w:rsidR="002C311A" w:rsidRPr="002C311A" w:rsidRDefault="002C311A" w:rsidP="002C311A">
      <w:pPr>
        <w:rPr>
          <w:rFonts w:ascii="210 맨발의청춘 L" w:eastAsia="210 맨발의청춘 L" w:hAnsi="210 맨발의청춘 L" w:hint="eastAsia"/>
        </w:rPr>
      </w:pPr>
    </w:p>
    <w:p w:rsidR="00E5572F" w:rsidRPr="00F94901" w:rsidRDefault="00E5572F" w:rsidP="00817D95">
      <w:pPr>
        <w:pStyle w:val="2"/>
        <w:ind w:left="760"/>
        <w:rPr>
          <w:rFonts w:ascii="210 맨발의청춘 L" w:eastAsia="210 맨발의청춘 L" w:hAnsi="210 맨발의청춘 L"/>
          <w:i/>
          <w:sz w:val="32"/>
          <w:szCs w:val="32"/>
        </w:rPr>
      </w:pPr>
      <w:r w:rsidRPr="00F94901">
        <w:rPr>
          <w:rFonts w:ascii="210 맨발의청춘 L" w:eastAsia="210 맨발의청춘 L" w:hAnsi="210 맨발의청춘 L" w:hint="eastAsia"/>
          <w:i/>
          <w:sz w:val="32"/>
          <w:szCs w:val="32"/>
        </w:rPr>
        <w:t>테스트 타입 모델링 및 애니메이션 제작</w:t>
      </w:r>
    </w:p>
    <w:p w:rsidR="00E5572F" w:rsidRPr="00F94901" w:rsidRDefault="00E5572F" w:rsidP="00E5572F">
      <w:pPr>
        <w:rPr>
          <w:rFonts w:ascii="210 맨발의청춘 L" w:eastAsia="210 맨발의청춘 L" w:hAnsi="210 맨발의청춘 L"/>
        </w:rPr>
      </w:pPr>
      <w:proofErr w:type="spellStart"/>
      <w:r w:rsidRPr="00F94901">
        <w:rPr>
          <w:rFonts w:ascii="210 맨발의청춘 L" w:eastAsia="210 맨발의청춘 L" w:hAnsi="210 맨발의청춘 L" w:hint="eastAsia"/>
        </w:rPr>
        <w:t>프리모델링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데이터를 바탕으로 모델링과 맵핑의 시간을 단축하여 최단 시간에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리깅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및 기본 애니메이션을 완성</w:t>
      </w:r>
    </w:p>
    <w:p w:rsidR="00E5572F" w:rsidRPr="00F94901" w:rsidRDefault="00E5572F" w:rsidP="00E5572F">
      <w:pPr>
        <w:pStyle w:val="ab"/>
        <w:numPr>
          <w:ilvl w:val="0"/>
          <w:numId w:val="7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프로그래밍 파트의 움직임 테스트 및 충돌체크를 위한 테스트용 데이터로써 맵 제작과 코딩을 빠르게 시작할 수 있도록 제작</w:t>
      </w:r>
    </w:p>
    <w:p w:rsidR="00E5572F" w:rsidRPr="00F94901" w:rsidRDefault="00E5572F" w:rsidP="00E5572F">
      <w:pPr>
        <w:rPr>
          <w:rFonts w:ascii="210 맨발의청춘 L" w:eastAsia="210 맨발의청춘 L" w:hAnsi="210 맨발의청춘 L"/>
        </w:rPr>
      </w:pPr>
    </w:p>
    <w:p w:rsidR="00E5572F" w:rsidRPr="00F94901" w:rsidRDefault="00E5572F" w:rsidP="00E5572F">
      <w:pPr>
        <w:pStyle w:val="ab"/>
        <w:numPr>
          <w:ilvl w:val="1"/>
          <w:numId w:val="7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현재 </w:t>
      </w:r>
      <w:proofErr w:type="spellStart"/>
      <w:r w:rsidRPr="00F94901">
        <w:rPr>
          <w:rFonts w:ascii="210 맨발의청춘 L" w:eastAsia="210 맨발의청춘 L" w:hAnsi="210 맨발의청춘 L" w:hint="eastAsia"/>
        </w:rPr>
        <w:t>프리모델링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데이터의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리깅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완료</w:t>
      </w:r>
    </w:p>
    <w:p w:rsidR="00E5572F" w:rsidRPr="00F94901" w:rsidRDefault="00E5572F" w:rsidP="00E5572F">
      <w:pPr>
        <w:pStyle w:val="ab"/>
        <w:numPr>
          <w:ilvl w:val="2"/>
          <w:numId w:val="7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테스트 용 </w:t>
      </w:r>
      <w:proofErr w:type="spellStart"/>
      <w:r w:rsidRPr="00F94901">
        <w:rPr>
          <w:rFonts w:ascii="210 맨발의청춘 L" w:eastAsia="210 맨발의청춘 L" w:hAnsi="210 맨발의청춘 L" w:hint="eastAsia"/>
        </w:rPr>
        <w:t>프리모델링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데이터 스킨 완료</w:t>
      </w:r>
    </w:p>
    <w:p w:rsidR="00E5572F" w:rsidRPr="00F94901" w:rsidRDefault="00E5572F" w:rsidP="00E5572F">
      <w:pPr>
        <w:pStyle w:val="ab"/>
        <w:numPr>
          <w:ilvl w:val="2"/>
          <w:numId w:val="7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기본 애니메이션 클립 제작 가능</w:t>
      </w:r>
      <w:r w:rsidR="00C47756">
        <w:rPr>
          <w:rFonts w:ascii="210 맨발의청춘 L" w:eastAsia="210 맨발의청춘 L" w:hAnsi="210 맨발의청춘 L" w:hint="eastAsia"/>
        </w:rPr>
        <w:t xml:space="preserve"> </w:t>
      </w:r>
      <w:r w:rsidRPr="00F94901">
        <w:rPr>
          <w:rFonts w:ascii="210 맨발의청춘 L" w:eastAsia="210 맨발의청춘 L" w:hAnsi="210 맨발의청춘 L" w:hint="eastAsia"/>
        </w:rPr>
        <w:t>(</w:t>
      </w:r>
      <w:proofErr w:type="spellStart"/>
      <w:r w:rsidRPr="00F94901">
        <w:rPr>
          <w:rFonts w:ascii="210 맨발의청춘 L" w:eastAsia="210 맨발의청춘 L" w:hAnsi="210 맨발의청춘 L"/>
        </w:rPr>
        <w:t>i</w:t>
      </w:r>
      <w:bookmarkStart w:id="0" w:name="_GoBack"/>
      <w:bookmarkEnd w:id="0"/>
      <w:r w:rsidRPr="00F94901">
        <w:rPr>
          <w:rFonts w:ascii="210 맨발의청춘 L" w:eastAsia="210 맨발의청춘 L" w:hAnsi="210 맨발의청춘 L"/>
        </w:rPr>
        <w:t>dle</w:t>
      </w:r>
      <w:proofErr w:type="gramStart"/>
      <w:r w:rsidRPr="00F94901">
        <w:rPr>
          <w:rFonts w:ascii="210 맨발의청춘 L" w:eastAsia="210 맨발의청춘 L" w:hAnsi="210 맨발의청춘 L"/>
        </w:rPr>
        <w:t>,walk,run,dead</w:t>
      </w:r>
      <w:proofErr w:type="spellEnd"/>
      <w:proofErr w:type="gramEnd"/>
      <w:r w:rsidRPr="00F94901">
        <w:rPr>
          <w:rFonts w:ascii="210 맨발의청춘 L" w:eastAsia="210 맨발의청춘 L" w:hAnsi="210 맨발의청춘 L"/>
        </w:rPr>
        <w:t>…)</w:t>
      </w:r>
    </w:p>
    <w:p w:rsidR="00E5572F" w:rsidRPr="00F94901" w:rsidRDefault="00E5572F" w:rsidP="00E5572F">
      <w:pPr>
        <w:ind w:left="760"/>
        <w:rPr>
          <w:rFonts w:ascii="210 맨발의청춘 L" w:eastAsia="210 맨발의청춘 L" w:hAnsi="210 맨발의청춘 L"/>
        </w:rPr>
      </w:pPr>
    </w:p>
    <w:p w:rsidR="00E5572F" w:rsidRPr="00F94901" w:rsidRDefault="00E5572F" w:rsidP="00E5572F">
      <w:p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</w:rPr>
        <w:br/>
      </w:r>
    </w:p>
    <w:p w:rsidR="00E5572F" w:rsidRPr="00F94901" w:rsidRDefault="00E5572F">
      <w:p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</w:rPr>
        <w:br w:type="page"/>
      </w:r>
    </w:p>
    <w:p w:rsidR="00E5572F" w:rsidRPr="00F94901" w:rsidRDefault="00E5572F" w:rsidP="00E5572F">
      <w:pPr>
        <w:rPr>
          <w:rFonts w:ascii="210 맨발의청춘 L" w:eastAsia="210 맨발의청춘 L" w:hAnsi="210 맨발의청춘 L"/>
        </w:rPr>
      </w:pPr>
    </w:p>
    <w:p w:rsidR="00E5572F" w:rsidRPr="00F94901" w:rsidRDefault="00E5572F" w:rsidP="00E5572F">
      <w:p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w:drawing>
          <wp:anchor distT="0" distB="0" distL="114300" distR="114300" simplePos="0" relativeHeight="251662336" behindDoc="0" locked="0" layoutInCell="1" allowOverlap="1" wp14:anchorId="095B5A42">
            <wp:simplePos x="0" y="0"/>
            <wp:positionH relativeFrom="margin">
              <wp:posOffset>-635</wp:posOffset>
            </wp:positionH>
            <wp:positionV relativeFrom="paragraph">
              <wp:posOffset>481761</wp:posOffset>
            </wp:positionV>
            <wp:extent cx="4059555" cy="1864995"/>
            <wp:effectExtent l="0" t="0" r="0" b="1905"/>
            <wp:wrapTopAndBottom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4901">
        <w:rPr>
          <w:rFonts w:ascii="210 맨발의청춘 L" w:eastAsia="210 맨발의청춘 L" w:hAnsi="210 맨발의청춘 L"/>
          <w:noProof/>
        </w:rPr>
        <mc:AlternateContent>
          <mc:Choice Requires="wps">
            <w:drawing>
              <wp:anchor distT="0" distB="0" distL="274320" distR="114300" simplePos="0" relativeHeight="251661312" behindDoc="0" locked="0" layoutInCell="1" allowOverlap="1" wp14:anchorId="56DCAAC8" wp14:editId="6A90ADBE">
                <wp:simplePos x="0" y="0"/>
                <wp:positionH relativeFrom="margin">
                  <wp:posOffset>4359275</wp:posOffset>
                </wp:positionH>
                <wp:positionV relativeFrom="margin">
                  <wp:posOffset>-6985</wp:posOffset>
                </wp:positionV>
                <wp:extent cx="1920240" cy="8229600"/>
                <wp:effectExtent l="0" t="0" r="0" b="0"/>
                <wp:wrapSquare wrapText="bothSides"/>
                <wp:docPr id="5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006" w:rsidRPr="00320C88" w:rsidRDefault="00167006" w:rsidP="00E5572F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167006" w:rsidRPr="00320C88" w:rsidRDefault="00167006" w:rsidP="00E5572F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167006" w:rsidRDefault="00167006" w:rsidP="00E5572F">
                            <w:pPr>
                              <w:pStyle w:val="ab"/>
                              <w:ind w:left="760" w:firstLine="0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Pr="00C47756" w:rsidRDefault="002C311A" w:rsidP="00C47756">
                            <w:p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  <w:r w:rsidRPr="00C47756"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조준선 정렬 애니메이션</w:t>
                            </w:r>
                          </w:p>
                          <w:p w:rsidR="00167006" w:rsidRDefault="002C311A" w:rsidP="00C47756">
                            <w:pPr>
                              <w:ind w:firstLineChars="350" w:firstLine="693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자체 제작</w:t>
                            </w:r>
                          </w:p>
                          <w:p w:rsidR="00167006" w:rsidRDefault="00167006" w:rsidP="00C47756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556999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556999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56DCAAC8" id="_x0000_s1027" style="position:absolute;margin-left:343.25pt;margin-top:-.55pt;width:151.2pt;height:9in;z-index:251661312;visibility:visible;mso-wrap-style:square;mso-width-percent:300;mso-height-percent:1000;mso-wrap-distance-left:21.6pt;mso-wrap-distance-top:0;mso-wrap-distance-right:9pt;mso-wrap-distance-bottom:0;mso-position-horizontal:absolute;mso-position-horizontal-relative:margin;mso-position-vertical:absolute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" fillcolor="#e4e9ef [3214]" stroked="f" strokeweight="2.25pt">
                <v:fill opacity="55769f"/>
                <v:textbox inset="14.4pt,36pt,14.4pt,10.8pt">
                  <w:txbxContent>
                    <w:p w:rsidR="00167006" w:rsidRPr="00320C88" w:rsidRDefault="00167006" w:rsidP="00E5572F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167006" w:rsidRPr="00320C88" w:rsidRDefault="00167006" w:rsidP="00E5572F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167006" w:rsidRDefault="00167006" w:rsidP="00E5572F">
                      <w:pPr>
                        <w:pStyle w:val="ab"/>
                        <w:ind w:left="760" w:firstLine="0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Pr="00C47756" w:rsidRDefault="002C311A" w:rsidP="00C47756">
                      <w:p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  <w:r w:rsidRPr="00C47756"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조준선 정렬 애니메이션</w:t>
                      </w:r>
                    </w:p>
                    <w:p w:rsidR="00167006" w:rsidRDefault="002C311A" w:rsidP="00C47756">
                      <w:pPr>
                        <w:ind w:firstLineChars="350" w:firstLine="693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자체 제작</w:t>
                      </w:r>
                    </w:p>
                    <w:p w:rsidR="00167006" w:rsidRDefault="00167006" w:rsidP="00C47756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556999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556999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E5572F" w:rsidRPr="00F94901" w:rsidRDefault="00E5572F" w:rsidP="00E5572F">
      <w:pPr>
        <w:pStyle w:val="ab"/>
        <w:numPr>
          <w:ilvl w:val="0"/>
          <w:numId w:val="7"/>
        </w:numPr>
        <w:tabs>
          <w:tab w:val="left" w:pos="3790"/>
        </w:tabs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조준선 정렬 테스트</w:t>
      </w:r>
    </w:p>
    <w:p w:rsidR="00E5572F" w:rsidRPr="00F94901" w:rsidRDefault="00E5572F" w:rsidP="00E5572F">
      <w:pPr>
        <w:tabs>
          <w:tab w:val="left" w:pos="3790"/>
        </w:tabs>
        <w:rPr>
          <w:rFonts w:ascii="210 맨발의청춘 L" w:eastAsia="210 맨발의청춘 L" w:hAnsi="210 맨발의청춘 L"/>
        </w:rPr>
      </w:pPr>
    </w:p>
    <w:p w:rsidR="00E5572F" w:rsidRPr="00F94901" w:rsidRDefault="00E5572F" w:rsidP="00E5572F">
      <w:pPr>
        <w:tabs>
          <w:tab w:val="left" w:pos="3790"/>
        </w:tabs>
        <w:rPr>
          <w:rFonts w:ascii="210 맨발의청춘 L" w:eastAsia="210 맨발의청춘 L" w:hAnsi="210 맨발의청춘 L"/>
        </w:rPr>
      </w:pPr>
    </w:p>
    <w:p w:rsidR="00E5572F" w:rsidRPr="00F94901" w:rsidRDefault="002C311A">
      <w:p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w:drawing>
          <wp:inline distT="0" distB="0" distL="0" distR="0" wp14:anchorId="35A3FC9D" wp14:editId="6F1ED126">
            <wp:extent cx="4045306" cy="179954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732" cy="18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1A" w:rsidRPr="002C311A" w:rsidRDefault="00BB065C" w:rsidP="002C311A">
      <w:pPr>
        <w:rPr>
          <w:rFonts w:ascii="210 맨발의청춘 L" w:eastAsia="210 맨발의청춘 L" w:hAnsi="210 맨발의청춘 L" w:hint="eastAsia"/>
          <w:sz w:val="21"/>
        </w:rPr>
      </w:pPr>
      <w:r w:rsidRPr="00F94901">
        <w:rPr>
          <w:rFonts w:ascii="210 맨발의청춘 L" w:eastAsia="210 맨발의청춘 L" w:hAnsi="210 맨발의청춘 L"/>
        </w:rPr>
        <w:br w:type="page"/>
      </w:r>
    </w:p>
    <w:p w:rsidR="002C311A" w:rsidRDefault="002C311A" w:rsidP="002C311A"/>
    <w:p w:rsidR="002C311A" w:rsidRDefault="002C311A" w:rsidP="002C311A"/>
    <w:p w:rsidR="002C311A" w:rsidRPr="002C311A" w:rsidRDefault="002C311A" w:rsidP="002C311A">
      <w:pPr>
        <w:rPr>
          <w:rFonts w:hint="eastAsia"/>
        </w:rPr>
      </w:pPr>
    </w:p>
    <w:p w:rsidR="00E5572F" w:rsidRPr="00F94901" w:rsidRDefault="00E5572F" w:rsidP="00F94901">
      <w:pPr>
        <w:pStyle w:val="2"/>
        <w:rPr>
          <w:rFonts w:ascii="210 맨발의청춘 L" w:eastAsia="210 맨발의청춘 L" w:hAnsi="210 맨발의청춘 L"/>
          <w:b/>
          <w:i/>
          <w:sz w:val="32"/>
          <w:szCs w:val="32"/>
        </w:rPr>
      </w:pPr>
      <w:r w:rsidRPr="00F94901">
        <w:rPr>
          <w:rFonts w:ascii="210 맨발의청춘 L" w:eastAsia="210 맨발의청춘 L" w:hAnsi="210 맨발의청춘 L" w:hint="eastAsia"/>
          <w:b/>
          <w:i/>
          <w:sz w:val="32"/>
          <w:szCs w:val="32"/>
        </w:rPr>
        <w:t>컨셉 아트 제작</w:t>
      </w:r>
    </w:p>
    <w:p w:rsidR="00E5572F" w:rsidRPr="00F94901" w:rsidRDefault="00BB065C">
      <w:p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프로젝트 진행 과정에서 지속적인 피드백을 통해 수정을 거치며 컨셉 아트를 제작</w:t>
      </w:r>
    </w:p>
    <w:p w:rsidR="00BB065C" w:rsidRPr="00F94901" w:rsidRDefault="00BB065C" w:rsidP="00BB065C">
      <w:pPr>
        <w:ind w:left="-5"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게임의 최종 형태에서 메인, 발표자료에 사용될 아트워크와 게임 내의 여러 아트워크를 제작.</w:t>
      </w:r>
    </w:p>
    <w:p w:rsidR="00BB065C" w:rsidRPr="00F94901" w:rsidRDefault="00BB065C" w:rsidP="00BB065C">
      <w:pPr>
        <w:spacing w:after="687"/>
        <w:ind w:left="-5"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2D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스프라이트로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기본적인 UI를 제작. 게임 제작 과정 중 지속적 수정</w:t>
      </w:r>
    </w:p>
    <w:p w:rsidR="00BB065C" w:rsidRPr="00F94901" w:rsidRDefault="00BB065C" w:rsidP="00BB065C">
      <w:pPr>
        <w:pStyle w:val="ab"/>
        <w:numPr>
          <w:ilvl w:val="0"/>
          <w:numId w:val="7"/>
        </w:num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원화가 전공이 아니기에 많은 시간 소요될 가능성 있음.</w:t>
      </w:r>
    </w:p>
    <w:p w:rsidR="00F94901" w:rsidRDefault="00E5572F" w:rsidP="00BB065C">
      <w:pPr>
        <w:pStyle w:val="ab"/>
        <w:numPr>
          <w:ilvl w:val="1"/>
          <w:numId w:val="7"/>
        </w:numPr>
        <w:tabs>
          <w:tab w:val="left" w:pos="3790"/>
        </w:tabs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mc:AlternateContent>
          <mc:Choice Requires="wps">
            <w:drawing>
              <wp:anchor distT="0" distB="0" distL="274320" distR="114300" simplePos="0" relativeHeight="251664384" behindDoc="0" locked="0" layoutInCell="1" allowOverlap="1" wp14:anchorId="11F1F37C" wp14:editId="0A16A99A">
                <wp:simplePos x="0" y="0"/>
                <wp:positionH relativeFrom="margin">
                  <wp:posOffset>4359275</wp:posOffset>
                </wp:positionH>
                <wp:positionV relativeFrom="margin">
                  <wp:posOffset>-6985</wp:posOffset>
                </wp:positionV>
                <wp:extent cx="1920240" cy="8229600"/>
                <wp:effectExtent l="0" t="0" r="8255" b="0"/>
                <wp:wrapSquare wrapText="bothSides"/>
                <wp:docPr id="12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006" w:rsidRPr="00320C88" w:rsidRDefault="00167006" w:rsidP="00E5572F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167006" w:rsidRPr="00320C88" w:rsidRDefault="00167006" w:rsidP="00E5572F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167006" w:rsidRDefault="00167006" w:rsidP="00E5572F">
                            <w:pPr>
                              <w:ind w:firstLine="720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E5572F" w:rsidRDefault="00167006" w:rsidP="00E5572F">
                            <w:pPr>
                              <w:ind w:firstLine="720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컨셉 아트 레퍼런스</w:t>
                            </w:r>
                          </w:p>
                          <w:p w:rsidR="00F94901" w:rsidRPr="00F94901" w:rsidRDefault="00F94901" w:rsidP="00F94901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 w:rsidRPr="00F94901"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  <w:t>http://www.google.co.kr/url?sa=i&amp;rct=j&amp;q=&amp;esrc=s&amp;source=images&amp;cd=&amp;ved=0ahUKEwiIxYifvu_XAhVBtJQKHT3cDHsQjxwIAw&amp;url=http%3A%2F%2Fwww.cgmee tup.net%2Fhome%2Ffar-cry-primal-rise-above-extinction%2F&amp;psig=AOvVaw1iu_VfdqrNHgBPXFku6VTC&amp;ust=1512446954700112</w:t>
                            </w:r>
                          </w:p>
                          <w:p w:rsidR="00167006" w:rsidRPr="00BB065C" w:rsidRDefault="00F94901" w:rsidP="00F94901">
                            <w:pPr>
                              <w:spacing w:after="143" w:line="216" w:lineRule="auto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 w:rsidRPr="00BB065C"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 xml:space="preserve"> </w:t>
                            </w: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556999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556999" w:rsidRDefault="00167006" w:rsidP="00E5572F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11F1F37C" id="_x0000_s1028" style="position:absolute;left:0;text-align:left;margin-left:343.25pt;margin-top:-.55pt;width:151.2pt;height:9in;z-index:251664384;visibility:visible;mso-wrap-style:square;mso-width-percent:300;mso-height-percent:1000;mso-wrap-distance-left:21.6pt;mso-wrap-distance-top:0;mso-wrap-distance-right:9pt;mso-wrap-distance-bottom:0;mso-position-horizontal:absolute;mso-position-horizontal-relative:margin;mso-position-vertical:absolute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" fillcolor="#e4e9ef [3214]" stroked="f" strokeweight="2.25pt">
                <v:fill opacity="55769f"/>
                <v:textbox inset="14.4pt,36pt,14.4pt,10.8pt">
                  <w:txbxContent>
                    <w:p w:rsidR="00167006" w:rsidRPr="00320C88" w:rsidRDefault="00167006" w:rsidP="00E5572F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167006" w:rsidRPr="00320C88" w:rsidRDefault="00167006" w:rsidP="00E5572F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167006" w:rsidRDefault="00167006" w:rsidP="00E5572F">
                      <w:pPr>
                        <w:ind w:firstLine="720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E5572F" w:rsidRDefault="00167006" w:rsidP="00E5572F">
                      <w:pPr>
                        <w:ind w:firstLine="720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컨셉 아트 레퍼런스</w:t>
                      </w:r>
                    </w:p>
                    <w:p w:rsidR="00F94901" w:rsidRPr="00F94901" w:rsidRDefault="00F94901" w:rsidP="00F94901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 w:rsidRPr="00F94901"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  <w:t>http://www.google.co.kr/url?sa=i&amp;rct=j&amp;q=&amp;esrc=s&amp;source=images&amp;cd=&amp;ved=0ahUKEwiIxYifvu_XAhVBtJQKHT3cDHsQjxwIAw&amp;url=http%3A%2F%2Fwww.cgmee tup.net%2Fhome%2Ffar-cry-primal-rise-above-extinction%2F&amp;psig=AOvVaw1iu_VfdqrNHgBPXFku6VTC&amp;ust=1512446954700112</w:t>
                      </w:r>
                    </w:p>
                    <w:p w:rsidR="00167006" w:rsidRPr="00BB065C" w:rsidRDefault="00F94901" w:rsidP="00F94901">
                      <w:pPr>
                        <w:spacing w:after="143" w:line="216" w:lineRule="auto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 w:rsidRPr="00BB065C"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 xml:space="preserve"> </w:t>
                      </w: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556999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556999" w:rsidRDefault="00167006" w:rsidP="00E5572F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B065C" w:rsidRPr="00F94901">
        <w:rPr>
          <w:rFonts w:ascii="210 맨발의청춘 L" w:eastAsia="210 맨발의청춘 L" w:hAnsi="210 맨발의청춘 L" w:hint="eastAsia"/>
        </w:rPr>
        <w:t xml:space="preserve">낮은 퀄리티로 전체적인 분위기를 해칠 위험이 있다면 </w:t>
      </w:r>
    </w:p>
    <w:p w:rsidR="00E5572F" w:rsidRPr="00F94901" w:rsidRDefault="00BB065C" w:rsidP="00F94901">
      <w:pPr>
        <w:pStyle w:val="ab"/>
        <w:tabs>
          <w:tab w:val="left" w:pos="3790"/>
        </w:tabs>
        <w:ind w:left="1200" w:firstLine="0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이미지 합성으로 컨셉 아트를 대체</w:t>
      </w:r>
    </w:p>
    <w:p w:rsidR="00BB065C" w:rsidRPr="00F94901" w:rsidRDefault="00BB065C" w:rsidP="00BB065C">
      <w:pPr>
        <w:tabs>
          <w:tab w:val="left" w:pos="3790"/>
        </w:tabs>
        <w:rPr>
          <w:rFonts w:ascii="210 맨발의청춘 L" w:eastAsia="210 맨발의청춘 L" w:hAnsi="210 맨발의청춘 L"/>
        </w:rPr>
      </w:pPr>
    </w:p>
    <w:p w:rsidR="00BB065C" w:rsidRPr="00F94901" w:rsidRDefault="00BB065C" w:rsidP="00BB065C">
      <w:pPr>
        <w:tabs>
          <w:tab w:val="left" w:pos="3790"/>
        </w:tabs>
        <w:rPr>
          <w:rFonts w:ascii="210 맨발의청춘 L" w:eastAsia="210 맨발의청춘 L" w:hAnsi="210 맨발의청춘 L"/>
        </w:rPr>
      </w:pPr>
      <w:proofErr w:type="spellStart"/>
      <w:r w:rsidRPr="00F94901">
        <w:rPr>
          <w:rFonts w:ascii="210 맨발의청춘 L" w:eastAsia="210 맨발의청춘 L" w:hAnsi="210 맨발의청춘 L" w:hint="eastAsia"/>
        </w:rPr>
        <w:t>컨셉아트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레퍼런스</w:t>
      </w:r>
      <w:r w:rsidRPr="00F94901">
        <w:rPr>
          <w:rFonts w:ascii="210 맨발의청춘 L" w:eastAsia="210 맨발의청춘 L" w:hAnsi="210 맨발의청춘 L"/>
          <w:noProof/>
        </w:rPr>
        <w:drawing>
          <wp:inline distT="0" distB="0" distL="0" distR="0" wp14:anchorId="763BE5FC" wp14:editId="33494BF9">
            <wp:extent cx="4001415" cy="1675180"/>
            <wp:effectExtent l="0" t="0" r="0" b="127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776" cy="16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5C" w:rsidRPr="00F94901" w:rsidRDefault="00BB065C" w:rsidP="00BB065C">
      <w:pPr>
        <w:rPr>
          <w:rFonts w:ascii="210 맨발의청춘 L" w:eastAsia="210 맨발의청춘 L" w:hAnsi="210 맨발의청춘 L"/>
        </w:rPr>
      </w:pPr>
    </w:p>
    <w:p w:rsidR="00BB065C" w:rsidRPr="00F94901" w:rsidRDefault="00BB065C" w:rsidP="00BB065C">
      <w:pPr>
        <w:rPr>
          <w:rFonts w:ascii="210 맨발의청춘 L" w:eastAsia="210 맨발의청춘 L" w:hAnsi="210 맨발의청춘 L"/>
        </w:rPr>
      </w:pPr>
    </w:p>
    <w:p w:rsidR="00BB065C" w:rsidRPr="00F94901" w:rsidRDefault="00BB065C">
      <w:pPr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</w:rPr>
        <w:br w:type="page"/>
      </w:r>
    </w:p>
    <w:p w:rsidR="00BB065C" w:rsidRPr="00F94901" w:rsidRDefault="00BB065C" w:rsidP="00BB065C">
      <w:pPr>
        <w:pStyle w:val="ab"/>
        <w:ind w:left="760" w:firstLine="0"/>
        <w:rPr>
          <w:rFonts w:ascii="210 맨발의청춘 L" w:eastAsia="210 맨발의청춘 L" w:hAnsi="210 맨발의청춘 L" w:cs="바탕"/>
        </w:rPr>
      </w:pPr>
      <w:r w:rsidRPr="00F94901">
        <w:rPr>
          <w:rFonts w:ascii="210 맨발의청춘 L" w:eastAsia="210 맨발의청춘 L" w:hAnsi="210 맨발의청춘 L"/>
          <w:noProof/>
        </w:rPr>
        <w:lastRenderedPageBreak/>
        <mc:AlternateContent>
          <mc:Choice Requires="wps">
            <w:drawing>
              <wp:anchor distT="0" distB="0" distL="274320" distR="114300" simplePos="0" relativeHeight="251666432" behindDoc="0" locked="0" layoutInCell="1" allowOverlap="1" wp14:anchorId="61D66176" wp14:editId="7865DE2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20240" cy="8229600"/>
                <wp:effectExtent l="0" t="0" r="0" b="0"/>
                <wp:wrapSquare wrapText="bothSides"/>
                <wp:docPr id="16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006" w:rsidRPr="00320C88" w:rsidRDefault="00167006" w:rsidP="00BB065C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167006" w:rsidRPr="00320C88" w:rsidRDefault="00167006" w:rsidP="00BB065C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167006" w:rsidRDefault="00167006" w:rsidP="00BB065C">
                            <w:pPr>
                              <w:ind w:firstLine="720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E5572F" w:rsidRDefault="00167006" w:rsidP="00BB065C">
                            <w:pPr>
                              <w:ind w:firstLine="720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E5572F" w:rsidRDefault="00167006" w:rsidP="00BB065C">
                            <w:pPr>
                              <w:pStyle w:val="ab"/>
                              <w:ind w:left="760" w:firstLine="0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726646">
                            <w:pPr>
                              <w:ind w:firstLineChars="150" w:firstLine="297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모델링용 원화 예시</w:t>
                            </w:r>
                          </w:p>
                          <w:p w:rsidR="00167006" w:rsidRPr="00726646" w:rsidRDefault="00167006" w:rsidP="00726646">
                            <w:pPr>
                              <w:spacing w:after="160" w:line="259" w:lineRule="auto"/>
                              <w:rPr>
                                <w:color w:val="000000" w:themeColor="text1"/>
                              </w:rPr>
                            </w:pPr>
                            <w:r w:rsidRPr="00726646">
                              <w:rPr>
                                <w:color w:val="000000" w:themeColor="text1"/>
                              </w:rPr>
                              <w:t>http://ix9.net/category/?page=14</w:t>
                            </w:r>
                          </w:p>
                          <w:p w:rsidR="00167006" w:rsidRPr="00726646" w:rsidRDefault="00167006" w:rsidP="00BB065C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61D66176" id="_x0000_s1029" style="position:absolute;left:0;text-align:left;margin-left:100pt;margin-top:0;width:151.2pt;height:9in;z-index:251666432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top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" fillcolor="#e4e9ef [3214]" stroked="f" strokeweight="2.25pt">
                <v:fill opacity="55769f"/>
                <v:textbox inset="14.4pt,36pt,14.4pt,10.8pt">
                  <w:txbxContent>
                    <w:p w:rsidR="00167006" w:rsidRPr="00320C88" w:rsidRDefault="00167006" w:rsidP="00BB065C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167006" w:rsidRPr="00320C88" w:rsidRDefault="00167006" w:rsidP="00BB065C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167006" w:rsidRDefault="00167006" w:rsidP="00BB065C">
                      <w:pPr>
                        <w:ind w:firstLine="720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E5572F" w:rsidRDefault="00167006" w:rsidP="00BB065C">
                      <w:pPr>
                        <w:ind w:firstLine="720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E5572F" w:rsidRDefault="00167006" w:rsidP="00BB065C">
                      <w:pPr>
                        <w:pStyle w:val="ab"/>
                        <w:ind w:left="760" w:firstLine="0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726646">
                      <w:pPr>
                        <w:ind w:firstLineChars="150" w:firstLine="297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모델링용 원화 예시</w:t>
                      </w:r>
                    </w:p>
                    <w:p w:rsidR="00167006" w:rsidRPr="00726646" w:rsidRDefault="00167006" w:rsidP="00726646">
                      <w:pPr>
                        <w:spacing w:after="160" w:line="259" w:lineRule="auto"/>
                        <w:rPr>
                          <w:color w:val="000000" w:themeColor="text1"/>
                        </w:rPr>
                      </w:pPr>
                      <w:r w:rsidRPr="00726646">
                        <w:rPr>
                          <w:color w:val="000000" w:themeColor="text1"/>
                        </w:rPr>
                        <w:t>http://ix9.net/category/?page=14</w:t>
                      </w:r>
                    </w:p>
                    <w:p w:rsidR="00167006" w:rsidRPr="00726646" w:rsidRDefault="00167006" w:rsidP="00BB065C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BB065C" w:rsidRPr="00F94901" w:rsidRDefault="00BB065C" w:rsidP="00BB065C">
      <w:pPr>
        <w:pStyle w:val="ab"/>
        <w:ind w:left="760" w:firstLine="0"/>
        <w:rPr>
          <w:rFonts w:ascii="210 맨발의청춘 L" w:eastAsia="210 맨발의청춘 L" w:hAnsi="210 맨발의청춘 L" w:cs="바탕"/>
        </w:rPr>
      </w:pPr>
    </w:p>
    <w:p w:rsidR="00BB065C" w:rsidRPr="00817D95" w:rsidRDefault="00BB065C" w:rsidP="00817D95">
      <w:pPr>
        <w:pStyle w:val="2"/>
        <w:rPr>
          <w:rFonts w:ascii="210 맨발의청춘 L" w:eastAsia="210 맨발의청춘 L" w:hAnsi="210 맨발의청춘 L"/>
          <w:b/>
          <w:i/>
        </w:rPr>
      </w:pPr>
      <w:r w:rsidRPr="00817D95">
        <w:rPr>
          <w:rFonts w:ascii="210 맨발의청춘 L" w:eastAsia="210 맨발의청춘 L" w:hAnsi="210 맨발의청춘 L" w:hint="eastAsia"/>
          <w:b/>
          <w:i/>
        </w:rPr>
        <w:t>모델링용 원화와 텍스처 레퍼런스 제작</w:t>
      </w:r>
    </w:p>
    <w:p w:rsidR="00726646" w:rsidRPr="00F94901" w:rsidRDefault="00726646" w:rsidP="00726646">
      <w:pPr>
        <w:rPr>
          <w:rFonts w:ascii="210 맨발의청춘 L" w:eastAsia="210 맨발의청춘 L" w:hAnsi="210 맨발의청춘 L"/>
        </w:rPr>
      </w:pPr>
    </w:p>
    <w:p w:rsidR="00726646" w:rsidRPr="00F94901" w:rsidRDefault="00726646" w:rsidP="00726646">
      <w:pPr>
        <w:spacing w:after="690"/>
        <w:ind w:left="-5" w:right="5566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</w:rPr>
        <w:t xml:space="preserve">컨셉 원화가 아닌 모델링 용의 원화 제작. </w:t>
      </w:r>
      <w:proofErr w:type="spellStart"/>
      <w:r w:rsidRPr="00F94901">
        <w:rPr>
          <w:rFonts w:ascii="210 맨발의청춘 L" w:eastAsia="210 맨발의청춘 L" w:hAnsi="210 맨발의청춘 L"/>
        </w:rPr>
        <w:t>텍스쳐</w:t>
      </w:r>
      <w:proofErr w:type="spellEnd"/>
      <w:r w:rsidRPr="00F94901">
        <w:rPr>
          <w:rFonts w:ascii="210 맨발의청춘 L" w:eastAsia="210 맨발의청춘 L" w:hAnsi="210 맨발의청춘 L"/>
        </w:rPr>
        <w:t xml:space="preserve"> 레퍼런스 제작</w:t>
      </w:r>
    </w:p>
    <w:p w:rsidR="00726646" w:rsidRPr="00F94901" w:rsidRDefault="00F94901" w:rsidP="00726646">
      <w:pPr>
        <w:spacing w:after="690"/>
        <w:ind w:left="-5" w:right="5566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cs="Calibr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27D15D5">
                <wp:simplePos x="0" y="0"/>
                <wp:positionH relativeFrom="column">
                  <wp:posOffset>254960</wp:posOffset>
                </wp:positionH>
                <wp:positionV relativeFrom="paragraph">
                  <wp:posOffset>387454</wp:posOffset>
                </wp:positionV>
                <wp:extent cx="3123565" cy="2654935"/>
                <wp:effectExtent l="57150" t="76200" r="133985" b="126365"/>
                <wp:wrapTopAndBottom/>
                <wp:docPr id="3272" name="Group 3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3565" cy="2654935"/>
                          <a:chOff x="0" y="0"/>
                          <a:chExt cx="7147560" cy="5038344"/>
                        </a:xfrm>
                      </wpg:grpSpPr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7124700" cy="503834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82" name="Rectangle 282"/>
                        <wps:cNvSpPr/>
                        <wps:spPr>
                          <a:xfrm>
                            <a:off x="0" y="4874271"/>
                            <a:ext cx="2799574" cy="179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67006" w:rsidRDefault="00167006" w:rsidP="00726646">
                              <w:pPr>
                                <w:spacing w:after="160" w:line="259" w:lineRule="auto"/>
                              </w:pPr>
                              <w:r>
                                <w:t>http://ix9.net/category/?page=14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7D15D5" id="Group 3272" o:spid="_x0000_s1030" style="position:absolute;left:0;text-align:left;margin-left:20.1pt;margin-top:30.5pt;width:245.95pt;height:209.05pt;z-index:251667456" coordsize="71475,5038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1" o:spid="_x0000_s1031" type="#_x0000_t75" style="position:absolute;left:228;width:71247;height:50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" stroked="t" strokeweight="3pt">
                  <v:stroke endcap="square"/>
                  <v:imagedata r:id="rId17" o:title=""/>
                  <v:shadow on="t" color="black" opacity="28180f" origin="-.5,-.5" offset=".74836mm,.74836mm"/>
                </v:shape>
                <v:rect id="Rectangle 282" o:spid="_x0000_s1032" style="position:absolute;top:48742;width:27995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:rsidR="00167006" w:rsidRDefault="00167006" w:rsidP="00726646">
                        <w:pPr>
                          <w:spacing w:after="160" w:line="259" w:lineRule="auto"/>
                        </w:pPr>
                        <w:r>
                          <w:t>http://ix9.net/category/?page=14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Pr="00F94901">
        <w:rPr>
          <w:rFonts w:ascii="210 맨발의청춘 L" w:eastAsia="210 맨발의청춘 L" w:hAnsi="210 맨발의청춘 L" w:hint="eastAsia"/>
        </w:rPr>
        <w:t>모델링용 원화 예시</w:t>
      </w:r>
    </w:p>
    <w:p w:rsidR="00726646" w:rsidRPr="00F94901" w:rsidRDefault="00726646" w:rsidP="00726646">
      <w:pPr>
        <w:ind w:left="-5" w:right="1405"/>
        <w:rPr>
          <w:rFonts w:ascii="210 맨발의청춘 L" w:eastAsia="210 맨발의청춘 L" w:hAnsi="210 맨발의청춘 L"/>
        </w:rPr>
      </w:pPr>
    </w:p>
    <w:p w:rsidR="002C311A" w:rsidRDefault="002C311A">
      <w:pPr>
        <w:rPr>
          <w:rFonts w:ascii="210 맨발의청춘 L" w:eastAsia="210 맨발의청춘 L" w:hAnsi="210 맨발의청춘 L" w:cstheme="majorBidi"/>
          <w:b/>
          <w:bCs/>
          <w:i/>
          <w:color w:val="2F5897" w:themeColor="text2"/>
          <w:sz w:val="28"/>
          <w:szCs w:val="28"/>
        </w:rPr>
      </w:pPr>
      <w:r>
        <w:rPr>
          <w:rFonts w:ascii="210 맨발의청춘 L" w:eastAsia="210 맨발의청춘 L" w:hAnsi="210 맨발의청춘 L"/>
          <w:b/>
          <w:i/>
        </w:rPr>
        <w:br w:type="page"/>
      </w:r>
    </w:p>
    <w:p w:rsidR="00726646" w:rsidRPr="00817D95" w:rsidRDefault="00726646" w:rsidP="00817D95">
      <w:pPr>
        <w:pStyle w:val="2"/>
        <w:rPr>
          <w:rFonts w:ascii="210 맨발의청춘 L" w:eastAsia="210 맨발의청춘 L" w:hAnsi="210 맨발의청춘 L"/>
          <w:b/>
          <w:i/>
        </w:rPr>
      </w:pPr>
      <w:r w:rsidRPr="00817D95">
        <w:rPr>
          <w:rFonts w:ascii="210 맨발의청춘 L" w:eastAsia="210 맨발의청춘 L" w:hAnsi="210 맨발의청춘 L" w:hint="eastAsia"/>
          <w:b/>
          <w:i/>
        </w:rPr>
        <w:lastRenderedPageBreak/>
        <w:t>모델링</w:t>
      </w:r>
    </w:p>
    <w:p w:rsidR="00726646" w:rsidRPr="00F94901" w:rsidRDefault="00726646" w:rsidP="00726646">
      <w:pPr>
        <w:ind w:right="1405"/>
        <w:rPr>
          <w:rFonts w:ascii="210 맨발의청춘 L" w:eastAsia="210 맨발의청춘 L" w:hAnsi="210 맨발의청춘 L"/>
        </w:rPr>
      </w:pPr>
    </w:p>
    <w:p w:rsidR="00726646" w:rsidRPr="00F94901" w:rsidRDefault="00726646" w:rsidP="00726646">
      <w:pPr>
        <w:ind w:left="207"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</w:rPr>
        <w:t>5000 ~ 7000Pol 로 모델을 제작</w:t>
      </w:r>
    </w:p>
    <w:p w:rsidR="00726646" w:rsidRPr="00F94901" w:rsidRDefault="00726646" w:rsidP="00726646">
      <w:pPr>
        <w:ind w:left="207"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포토샵을 이용하여 텍스처 제작에 필요한 오브젝트의 수에 따라</w:t>
      </w:r>
    </w:p>
    <w:p w:rsidR="00726646" w:rsidRPr="00F94901" w:rsidRDefault="00726646" w:rsidP="00726646">
      <w:pPr>
        <w:ind w:left="207"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시간 소요</w:t>
      </w:r>
    </w:p>
    <w:p w:rsidR="00FB3829" w:rsidRPr="002C311A" w:rsidRDefault="00726646" w:rsidP="002C311A">
      <w:pPr>
        <w:pStyle w:val="ab"/>
        <w:numPr>
          <w:ilvl w:val="0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우선적으로 사람 및 동물 오브젝트 모델링</w:t>
      </w:r>
    </w:p>
    <w:p w:rsidR="00726646" w:rsidRPr="00F94901" w:rsidRDefault="00FB3829" w:rsidP="00251D14">
      <w:pPr>
        <w:pStyle w:val="ab"/>
        <w:numPr>
          <w:ilvl w:val="1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mc:AlternateContent>
          <mc:Choice Requires="wps">
            <w:drawing>
              <wp:anchor distT="0" distB="0" distL="274320" distR="114300" simplePos="0" relativeHeight="251669504" behindDoc="0" locked="0" layoutInCell="1" allowOverlap="1" wp14:anchorId="7553B6AF" wp14:editId="279452F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20240" cy="8229600"/>
                <wp:effectExtent l="0" t="0" r="0" b="0"/>
                <wp:wrapSquare wrapText="bothSides"/>
                <wp:docPr id="18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006" w:rsidRPr="00320C88" w:rsidRDefault="00167006" w:rsidP="00FB3829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167006" w:rsidRPr="00251D14" w:rsidRDefault="00167006" w:rsidP="00251D14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2C311A" w:rsidRDefault="002C311A" w:rsidP="002C311A">
                            <w:pPr>
                              <w:ind w:firstLineChars="150" w:firstLine="297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2C311A">
                            <w:pPr>
                              <w:ind w:firstLineChars="150" w:firstLine="297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2C311A">
                            <w:pPr>
                              <w:ind w:firstLineChars="150" w:firstLine="297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2C311A">
                            <w:pPr>
                              <w:ind w:firstLineChars="150" w:firstLine="297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2C311A">
                            <w:pPr>
                              <w:ind w:firstLineChars="150" w:firstLine="297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Default="00167006" w:rsidP="002C311A">
                            <w:pPr>
                              <w:ind w:firstLineChars="300" w:firstLine="594"/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모델링 예시</w:t>
                            </w:r>
                          </w:p>
                          <w:p w:rsidR="00167006" w:rsidRPr="00251D14" w:rsidRDefault="00167006" w:rsidP="00251D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h</w:t>
                            </w:r>
                            <w: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  <w:t>ttp://www.artstation.com/artwork/A96qq</w:t>
                            </w:r>
                          </w:p>
                          <w:p w:rsidR="00167006" w:rsidRPr="00251D14" w:rsidRDefault="00167006" w:rsidP="00FB3829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7553B6AF" id="_x0000_s1033" style="position:absolute;left:0;text-align:left;margin-left:100pt;margin-top:0;width:151.2pt;height:9in;z-index:251669504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top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" fillcolor="#e4e9ef [3214]" stroked="f" strokeweight="2.25pt">
                <v:fill opacity="55769f"/>
                <v:textbox inset="14.4pt,36pt,14.4pt,10.8pt">
                  <w:txbxContent>
                    <w:p w:rsidR="00167006" w:rsidRPr="00320C88" w:rsidRDefault="00167006" w:rsidP="00FB3829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167006" w:rsidRPr="00251D14" w:rsidRDefault="00167006" w:rsidP="00251D14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2C311A" w:rsidRDefault="002C311A" w:rsidP="002C311A">
                      <w:pPr>
                        <w:ind w:firstLineChars="150" w:firstLine="297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2C311A">
                      <w:pPr>
                        <w:ind w:firstLineChars="150" w:firstLine="297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2C311A">
                      <w:pPr>
                        <w:ind w:firstLineChars="150" w:firstLine="297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2C311A">
                      <w:pPr>
                        <w:ind w:firstLineChars="150" w:firstLine="297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2C311A">
                      <w:pPr>
                        <w:ind w:firstLineChars="150" w:firstLine="297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Default="00167006" w:rsidP="002C311A">
                      <w:pPr>
                        <w:ind w:firstLineChars="300" w:firstLine="594"/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모델링 예시</w:t>
                      </w:r>
                    </w:p>
                    <w:p w:rsidR="00167006" w:rsidRPr="00251D14" w:rsidRDefault="00167006" w:rsidP="00251D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h</w:t>
                      </w:r>
                      <w: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  <w:t>ttp://www.artstation.com/artwork/A96qq</w:t>
                      </w:r>
                    </w:p>
                    <w:p w:rsidR="00167006" w:rsidRPr="00251D14" w:rsidRDefault="00167006" w:rsidP="00FB3829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251D14" w:rsidRPr="00F94901">
        <w:rPr>
          <w:rFonts w:ascii="210 맨발의청춘 L" w:eastAsia="210 맨발의청춘 L" w:hAnsi="210 맨발의청춘 L" w:hint="eastAsia"/>
        </w:rPr>
        <w:t>모델링이 전공이 아니므로 많은 시간 소요가 될 예정</w:t>
      </w:r>
    </w:p>
    <w:p w:rsidR="00251D14" w:rsidRPr="00F94901" w:rsidRDefault="00251D14" w:rsidP="00251D14">
      <w:pPr>
        <w:pStyle w:val="ab"/>
        <w:numPr>
          <w:ilvl w:val="2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5</w:t>
      </w:r>
      <w:r w:rsidRPr="00F94901">
        <w:rPr>
          <w:rFonts w:ascii="210 맨발의청춘 L" w:eastAsia="210 맨발의청춘 L" w:hAnsi="210 맨발의청춘 L"/>
        </w:rPr>
        <w:t xml:space="preserve">000 </w:t>
      </w:r>
      <w:proofErr w:type="spellStart"/>
      <w:r w:rsidRPr="00F94901">
        <w:rPr>
          <w:rFonts w:ascii="210 맨발의청춘 L" w:eastAsia="210 맨발의청춘 L" w:hAnsi="210 맨발의청춘 L" w:hint="eastAsia"/>
        </w:rPr>
        <w:t>폴리곤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모델링 예시</w:t>
      </w:r>
    </w:p>
    <w:p w:rsidR="00251D14" w:rsidRPr="00F94901" w:rsidRDefault="00251D14" w:rsidP="00251D14">
      <w:pPr>
        <w:pStyle w:val="ab"/>
        <w:numPr>
          <w:ilvl w:val="3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w:drawing>
          <wp:anchor distT="0" distB="0" distL="114300" distR="114300" simplePos="0" relativeHeight="251671552" behindDoc="0" locked="0" layoutInCell="1" allowOverlap="0" wp14:anchorId="55355A65" wp14:editId="7AD9C1B5">
            <wp:simplePos x="0" y="0"/>
            <wp:positionH relativeFrom="column">
              <wp:posOffset>343240</wp:posOffset>
            </wp:positionH>
            <wp:positionV relativeFrom="paragraph">
              <wp:posOffset>448547</wp:posOffset>
            </wp:positionV>
            <wp:extent cx="3508375" cy="3550920"/>
            <wp:effectExtent l="0" t="0" r="0" b="0"/>
            <wp:wrapTopAndBottom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94901">
        <w:rPr>
          <w:rFonts w:ascii="210 맨발의청춘 L" w:eastAsia="210 맨발의청춘 L" w:hAnsi="210 맨발의청춘 L" w:hint="eastAsia"/>
        </w:rPr>
        <w:t>노말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맵과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엠비언트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오클루젼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사용 여부는 미정</w:t>
      </w:r>
    </w:p>
    <w:p w:rsidR="002C311A" w:rsidRDefault="002C311A">
      <w:pPr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/>
        </w:rPr>
        <w:br w:type="page"/>
      </w:r>
    </w:p>
    <w:p w:rsidR="00251D14" w:rsidRPr="00F94901" w:rsidRDefault="00251D14" w:rsidP="00251D14">
      <w:pPr>
        <w:ind w:right="1405"/>
        <w:rPr>
          <w:rFonts w:ascii="210 맨발의청춘 L" w:eastAsia="210 맨발의청춘 L" w:hAnsi="210 맨발의청춘 L"/>
        </w:rPr>
      </w:pPr>
    </w:p>
    <w:p w:rsidR="002C311A" w:rsidRDefault="002C311A">
      <w:pPr>
        <w:rPr>
          <w:rFonts w:ascii="210 맨발의청춘 L" w:eastAsia="210 맨발의청춘 L" w:hAnsi="210 맨발의청춘 L" w:cstheme="majorBidi"/>
          <w:b/>
          <w:bCs/>
          <w:i/>
          <w:color w:val="2F5897" w:themeColor="text2"/>
          <w:sz w:val="28"/>
          <w:szCs w:val="28"/>
        </w:rPr>
      </w:pPr>
    </w:p>
    <w:p w:rsidR="00BF0262" w:rsidRPr="00817D95" w:rsidRDefault="00BF0262" w:rsidP="00817D95">
      <w:pPr>
        <w:pStyle w:val="2"/>
        <w:rPr>
          <w:rFonts w:ascii="210 맨발의청춘 L" w:eastAsia="210 맨발의청춘 L" w:hAnsi="210 맨발의청춘 L"/>
          <w:b/>
          <w:i/>
        </w:rPr>
      </w:pPr>
      <w:proofErr w:type="spellStart"/>
      <w:r w:rsidRPr="00817D95">
        <w:rPr>
          <w:rFonts w:ascii="210 맨발의청춘 L" w:eastAsia="210 맨발의청춘 L" w:hAnsi="210 맨발의청춘 L" w:hint="eastAsia"/>
          <w:b/>
          <w:i/>
        </w:rPr>
        <w:t>리깅</w:t>
      </w:r>
      <w:proofErr w:type="spellEnd"/>
    </w:p>
    <w:p w:rsidR="00F94901" w:rsidRPr="00F94901" w:rsidRDefault="00F94901" w:rsidP="00F94901"/>
    <w:p w:rsidR="00BF0262" w:rsidRPr="00F94901" w:rsidRDefault="00BF0262" w:rsidP="00BF0262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S</w:t>
      </w:r>
      <w:r w:rsidRPr="00F94901">
        <w:rPr>
          <w:rFonts w:ascii="210 맨발의청춘 L" w:eastAsia="210 맨발의청춘 L" w:hAnsi="210 맨발의청춘 L"/>
        </w:rPr>
        <w:t xml:space="preserve">kin </w:t>
      </w:r>
      <w:r w:rsidRPr="00F94901">
        <w:rPr>
          <w:rFonts w:ascii="210 맨발의청춘 L" w:eastAsia="210 맨발의청춘 L" w:hAnsi="210 맨발의청춘 L" w:hint="eastAsia"/>
        </w:rPr>
        <w:t xml:space="preserve">명령어를 사용하여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리깅</w:t>
      </w:r>
      <w:proofErr w:type="spellEnd"/>
    </w:p>
    <w:p w:rsidR="00BF0262" w:rsidRPr="00F94901" w:rsidRDefault="00BF0262" w:rsidP="00BF0262">
      <w:pPr>
        <w:ind w:right="1405"/>
        <w:rPr>
          <w:rFonts w:ascii="210 맨발의청춘 L" w:eastAsia="210 맨발의청춘 L" w:hAnsi="210 맨발의청춘 L"/>
        </w:rPr>
      </w:pPr>
    </w:p>
    <w:p w:rsidR="00BF0262" w:rsidRPr="00F94901" w:rsidRDefault="00BF0262" w:rsidP="00BF0262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사람 오브젝트는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바이패드를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사용하여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리깅</w:t>
      </w:r>
      <w:proofErr w:type="spellEnd"/>
    </w:p>
    <w:p w:rsidR="00BF0262" w:rsidRPr="00F94901" w:rsidRDefault="00BF0262" w:rsidP="00BF0262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동물은 본과 더미로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리깅</w:t>
      </w:r>
      <w:proofErr w:type="spellEnd"/>
      <w:r w:rsidRPr="00F94901">
        <w:rPr>
          <w:rFonts w:ascii="210 맨발의청춘 L" w:eastAsia="210 맨발의청춘 L" w:hAnsi="210 맨발의청춘 L" w:hint="eastAsia"/>
        </w:rPr>
        <w:t>(</w:t>
      </w:r>
      <w:r w:rsidRPr="00F94901">
        <w:rPr>
          <w:rFonts w:ascii="210 맨발의청춘 L" w:eastAsia="210 맨발의청춘 L" w:hAnsi="210 맨발의청춘 L"/>
        </w:rPr>
        <w:t xml:space="preserve">or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바이패드</w:t>
      </w:r>
      <w:proofErr w:type="spellEnd"/>
      <w:r w:rsidRPr="00F94901">
        <w:rPr>
          <w:rFonts w:ascii="210 맨발의청춘 L" w:eastAsia="210 맨발의청춘 L" w:hAnsi="210 맨발의청춘 L" w:hint="eastAsia"/>
        </w:rPr>
        <w:t>)</w:t>
      </w:r>
      <w:r w:rsidRPr="00F94901">
        <w:rPr>
          <w:rFonts w:ascii="210 맨발의청춘 L" w:eastAsia="210 맨발의청춘 L" w:hAnsi="210 맨발의청춘 L"/>
        </w:rPr>
        <w:t xml:space="preserve"> </w:t>
      </w:r>
    </w:p>
    <w:p w:rsidR="00BF0262" w:rsidRPr="00F94901" w:rsidRDefault="00BF0262" w:rsidP="00BF0262">
      <w:pPr>
        <w:pStyle w:val="ab"/>
        <w:numPr>
          <w:ilvl w:val="0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</w:rPr>
        <w:t>CAT</w:t>
      </w:r>
      <w:r w:rsidRPr="00F94901">
        <w:rPr>
          <w:rFonts w:ascii="210 맨발의청춘 L" w:eastAsia="210 맨발의청춘 L" w:hAnsi="210 맨발의청춘 L" w:hint="eastAsia"/>
        </w:rPr>
        <w:t>사용 X</w:t>
      </w:r>
    </w:p>
    <w:p w:rsidR="00B105D3" w:rsidRPr="002C311A" w:rsidRDefault="00BF0262" w:rsidP="009F5C14">
      <w:pPr>
        <w:pStyle w:val="ab"/>
        <w:numPr>
          <w:ilvl w:val="0"/>
          <w:numId w:val="7"/>
        </w:numPr>
        <w:ind w:right="1405"/>
        <w:rPr>
          <w:rFonts w:ascii="210 맨발의청춘 L" w:eastAsia="210 맨발의청춘 L" w:hAnsi="210 맨발의청춘 L" w:hint="eastAsia"/>
        </w:rPr>
      </w:pPr>
      <w:r w:rsidRPr="00F94901">
        <w:rPr>
          <w:rFonts w:ascii="210 맨발의청춘 L" w:eastAsia="210 맨발의청춘 L" w:hAnsi="210 맨발의청춘 L" w:hint="eastAsia"/>
        </w:rPr>
        <w:t xml:space="preserve">우선적으로 사람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리깅</w:t>
      </w:r>
      <w:proofErr w:type="spellEnd"/>
      <w:r w:rsidR="00B105D3" w:rsidRPr="00F94901">
        <w:rPr>
          <w:noProof/>
        </w:rPr>
        <w:drawing>
          <wp:anchor distT="0" distB="0" distL="114300" distR="114300" simplePos="0" relativeHeight="251675648" behindDoc="0" locked="0" layoutInCell="1" allowOverlap="0" wp14:anchorId="0D7084F4" wp14:editId="30A9392B">
            <wp:simplePos x="0" y="0"/>
            <wp:positionH relativeFrom="margin">
              <wp:align>left</wp:align>
            </wp:positionH>
            <wp:positionV relativeFrom="paragraph">
              <wp:posOffset>467596</wp:posOffset>
            </wp:positionV>
            <wp:extent cx="4104005" cy="2955290"/>
            <wp:effectExtent l="0" t="0" r="0" b="0"/>
            <wp:wrapSquare wrapText="bothSides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05D3" w:rsidRPr="00F94901" w:rsidRDefault="00B105D3" w:rsidP="009F5C14">
      <w:pPr>
        <w:ind w:right="1405"/>
        <w:rPr>
          <w:rFonts w:ascii="210 맨발의청춘 L" w:eastAsia="210 맨발의청춘 L" w:hAnsi="210 맨발의청춘 L"/>
        </w:rPr>
      </w:pPr>
    </w:p>
    <w:p w:rsidR="00BF0262" w:rsidRPr="00F94901" w:rsidRDefault="009F5C14" w:rsidP="009F5C14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mc:AlternateContent>
          <mc:Choice Requires="wps">
            <w:drawing>
              <wp:anchor distT="0" distB="0" distL="274320" distR="114300" simplePos="0" relativeHeight="251673600" behindDoc="0" locked="0" layoutInCell="1" allowOverlap="1" wp14:anchorId="6609DBD2" wp14:editId="2342EC12">
                <wp:simplePos x="0" y="0"/>
                <wp:positionH relativeFrom="margin">
                  <wp:align>right</wp:align>
                </wp:positionH>
                <wp:positionV relativeFrom="margin">
                  <wp:posOffset>6660</wp:posOffset>
                </wp:positionV>
                <wp:extent cx="1920240" cy="8229600"/>
                <wp:effectExtent l="0" t="0" r="0" b="0"/>
                <wp:wrapSquare wrapText="bothSides"/>
                <wp:docPr id="19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006" w:rsidRPr="00320C88" w:rsidRDefault="00167006" w:rsidP="009F5C14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167006" w:rsidRPr="00251D14" w:rsidRDefault="00167006" w:rsidP="009F5C14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2C311A" w:rsidRDefault="002C311A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251D14" w:rsidRDefault="00167006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proofErr w:type="spellStart"/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리깅</w:t>
                            </w:r>
                            <w:proofErr w:type="spellEnd"/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 xml:space="preserve"> 예시</w:t>
                            </w:r>
                          </w:p>
                          <w:p w:rsidR="00167006" w:rsidRPr="00B105D3" w:rsidRDefault="00167006" w:rsidP="00B105D3">
                            <w:pPr>
                              <w:spacing w:after="143" w:line="216" w:lineRule="auto"/>
                              <w:ind w:left="15"/>
                              <w:rPr>
                                <w:color w:val="000000" w:themeColor="text1"/>
                              </w:rPr>
                            </w:pPr>
                            <w:r w:rsidRPr="00B105D3">
                              <w:rPr>
                                <w:color w:val="000000" w:themeColor="text1"/>
                              </w:rPr>
                              <w:t>https://www.youtube.com/watch?v=txrrR2QPCZA</w:t>
                            </w:r>
                          </w:p>
                          <w:p w:rsidR="00167006" w:rsidRPr="00B105D3" w:rsidRDefault="00167006" w:rsidP="009F5C14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6609DBD2" id="_x0000_s1034" style="position:absolute;margin-left:100pt;margin-top:.5pt;width:151.2pt;height:9in;z-index:251673600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absolute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" fillcolor="#e4e9ef [3214]" stroked="f" strokeweight="2.25pt">
                <v:fill opacity="55769f"/>
                <v:textbox inset="14.4pt,36pt,14.4pt,10.8pt">
                  <w:txbxContent>
                    <w:p w:rsidR="00167006" w:rsidRPr="00320C88" w:rsidRDefault="00167006" w:rsidP="009F5C14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167006" w:rsidRPr="00251D14" w:rsidRDefault="00167006" w:rsidP="009F5C14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2C311A" w:rsidRDefault="002C311A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251D14" w:rsidRDefault="00167006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proofErr w:type="spellStart"/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리깅</w:t>
                      </w:r>
                      <w:proofErr w:type="spellEnd"/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 xml:space="preserve"> 예시</w:t>
                      </w:r>
                    </w:p>
                    <w:p w:rsidR="00167006" w:rsidRPr="00B105D3" w:rsidRDefault="00167006" w:rsidP="00B105D3">
                      <w:pPr>
                        <w:spacing w:after="143" w:line="216" w:lineRule="auto"/>
                        <w:ind w:left="15"/>
                        <w:rPr>
                          <w:color w:val="000000" w:themeColor="text1"/>
                        </w:rPr>
                      </w:pPr>
                      <w:r w:rsidRPr="00B105D3">
                        <w:rPr>
                          <w:color w:val="000000" w:themeColor="text1"/>
                        </w:rPr>
                        <w:t>https://www.youtube.com/watch?v=txrrR2QPCZA</w:t>
                      </w:r>
                    </w:p>
                    <w:p w:rsidR="00167006" w:rsidRPr="00B105D3" w:rsidRDefault="00167006" w:rsidP="009F5C14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105D3" w:rsidRPr="00F94901">
        <w:rPr>
          <w:rFonts w:ascii="210 맨발의청춘 L" w:eastAsia="210 맨발의청춘 L" w:hAnsi="210 맨발의청춘 L" w:hint="eastAsia"/>
        </w:rPr>
        <w:t>b</w:t>
      </w:r>
      <w:r w:rsidR="00B105D3" w:rsidRPr="00F94901">
        <w:rPr>
          <w:rFonts w:ascii="210 맨발의청춘 L" w:eastAsia="210 맨발의청춘 L" w:hAnsi="210 맨발의청춘 L"/>
        </w:rPr>
        <w:t xml:space="preserve">one </w:t>
      </w:r>
      <w:proofErr w:type="spellStart"/>
      <w:r w:rsidR="00B105D3" w:rsidRPr="00F94901">
        <w:rPr>
          <w:rFonts w:ascii="210 맨발의청춘 L" w:eastAsia="210 맨발의청춘 L" w:hAnsi="210 맨발의청춘 L" w:hint="eastAsia"/>
        </w:rPr>
        <w:t>리깅</w:t>
      </w:r>
      <w:proofErr w:type="spellEnd"/>
      <w:r w:rsidR="00B105D3" w:rsidRPr="00F94901">
        <w:rPr>
          <w:rFonts w:ascii="210 맨발의청춘 L" w:eastAsia="210 맨발의청춘 L" w:hAnsi="210 맨발의청춘 L" w:hint="eastAsia"/>
        </w:rPr>
        <w:t xml:space="preserve"> </w:t>
      </w:r>
      <w:r w:rsidR="00B105D3" w:rsidRPr="00F94901">
        <w:rPr>
          <w:rFonts w:ascii="210 맨발의청춘 L" w:eastAsia="210 맨발의청춘 L" w:hAnsi="210 맨발의청춘 L"/>
        </w:rPr>
        <w:t>(</w:t>
      </w:r>
      <w:r w:rsidR="00B105D3" w:rsidRPr="00F94901">
        <w:rPr>
          <w:rFonts w:ascii="210 맨발의청춘 L" w:eastAsia="210 맨발의청춘 L" w:hAnsi="210 맨발의청춘 L" w:hint="eastAsia"/>
        </w:rPr>
        <w:t>좌)</w:t>
      </w:r>
      <w:r w:rsidR="00B105D3" w:rsidRPr="00F94901">
        <w:rPr>
          <w:rFonts w:ascii="210 맨발의청춘 L" w:eastAsia="210 맨발의청춘 L" w:hAnsi="210 맨발의청춘 L"/>
        </w:rPr>
        <w:t xml:space="preserve"> CAT </w:t>
      </w:r>
      <w:proofErr w:type="spellStart"/>
      <w:r w:rsidR="00B105D3" w:rsidRPr="00F94901">
        <w:rPr>
          <w:rFonts w:ascii="210 맨발의청춘 L" w:eastAsia="210 맨발의청춘 L" w:hAnsi="210 맨발의청춘 L" w:hint="eastAsia"/>
        </w:rPr>
        <w:t>리깅</w:t>
      </w:r>
      <w:proofErr w:type="spellEnd"/>
      <w:r w:rsidR="00B105D3" w:rsidRPr="00F94901">
        <w:rPr>
          <w:rFonts w:ascii="210 맨발의청춘 L" w:eastAsia="210 맨발의청춘 L" w:hAnsi="210 맨발의청춘 L" w:hint="eastAsia"/>
        </w:rPr>
        <w:t xml:space="preserve"> </w:t>
      </w:r>
      <w:r w:rsidR="00B105D3" w:rsidRPr="00F94901">
        <w:rPr>
          <w:rFonts w:ascii="210 맨발의청춘 L" w:eastAsia="210 맨발의청춘 L" w:hAnsi="210 맨발의청춘 L"/>
        </w:rPr>
        <w:t>(</w:t>
      </w:r>
      <w:r w:rsidR="00B105D3" w:rsidRPr="00F94901">
        <w:rPr>
          <w:rFonts w:ascii="210 맨발의청춘 L" w:eastAsia="210 맨발의청춘 L" w:hAnsi="210 맨발의청춘 L" w:hint="eastAsia"/>
        </w:rPr>
        <w:t>우)</w:t>
      </w:r>
      <w:r w:rsidR="00B105D3" w:rsidRPr="00F94901">
        <w:rPr>
          <w:rFonts w:ascii="210 맨발의청춘 L" w:eastAsia="210 맨발의청춘 L" w:hAnsi="210 맨발의청춘 L"/>
        </w:rPr>
        <w:t xml:space="preserve"> </w:t>
      </w:r>
      <w:r w:rsidR="00B105D3" w:rsidRPr="00F94901">
        <w:rPr>
          <w:rFonts w:ascii="210 맨발의청춘 L" w:eastAsia="210 맨발의청춘 L" w:hAnsi="210 맨발의청춘 L" w:hint="eastAsia"/>
        </w:rPr>
        <w:t>예시</w:t>
      </w:r>
    </w:p>
    <w:p w:rsidR="00B105D3" w:rsidRPr="00F94901" w:rsidRDefault="00B105D3" w:rsidP="00B105D3">
      <w:pPr>
        <w:pStyle w:val="ab"/>
        <w:numPr>
          <w:ilvl w:val="0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동물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리깅엔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</w:t>
      </w:r>
      <w:r w:rsidRPr="00F94901">
        <w:rPr>
          <w:rFonts w:ascii="210 맨발의청춘 L" w:eastAsia="210 맨발의청춘 L" w:hAnsi="210 맨발의청춘 L"/>
        </w:rPr>
        <w:t>CAT</w:t>
      </w:r>
      <w:r w:rsidRPr="00F94901">
        <w:rPr>
          <w:rFonts w:ascii="210 맨발의청춘 L" w:eastAsia="210 맨발의청춘 L" w:hAnsi="210 맨발의청춘 L" w:hint="eastAsia"/>
        </w:rPr>
        <w:t>이 많이 쓰인다고 알고 있지만</w:t>
      </w:r>
    </w:p>
    <w:p w:rsidR="00B105D3" w:rsidRPr="00F94901" w:rsidRDefault="00B105D3" w:rsidP="00B105D3">
      <w:pPr>
        <w:pStyle w:val="ab"/>
        <w:ind w:left="760" w:right="1405" w:firstLine="0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C</w:t>
      </w:r>
      <w:r w:rsidRPr="00F94901">
        <w:rPr>
          <w:rFonts w:ascii="210 맨발의청춘 L" w:eastAsia="210 맨발의청춘 L" w:hAnsi="210 맨발의청춘 L"/>
        </w:rPr>
        <w:t xml:space="preserve">AT </w:t>
      </w:r>
      <w:r w:rsidRPr="00F94901">
        <w:rPr>
          <w:rFonts w:ascii="210 맨발의청춘 L" w:eastAsia="210 맨발의청춘 L" w:hAnsi="210 맨발의청춘 L" w:hint="eastAsia"/>
        </w:rPr>
        <w:t>사용 미숙으로 사용하지 않기로 결정</w:t>
      </w:r>
    </w:p>
    <w:p w:rsidR="002C311A" w:rsidRDefault="002C311A">
      <w:pPr>
        <w:rPr>
          <w:rFonts w:ascii="210 맨발의청춘 L" w:eastAsia="210 맨발의청춘 L" w:hAnsi="210 맨발의청춘 L"/>
        </w:rPr>
      </w:pPr>
      <w:r>
        <w:rPr>
          <w:rFonts w:ascii="210 맨발의청춘 L" w:eastAsia="210 맨발의청춘 L" w:hAnsi="210 맨발의청춘 L"/>
        </w:rPr>
        <w:br w:type="page"/>
      </w:r>
    </w:p>
    <w:p w:rsidR="00B105D3" w:rsidRPr="00F94901" w:rsidRDefault="00B105D3" w:rsidP="00B105D3">
      <w:pPr>
        <w:ind w:right="1405"/>
        <w:rPr>
          <w:rFonts w:ascii="210 맨발의청춘 L" w:eastAsia="210 맨발의청춘 L" w:hAnsi="210 맨발의청춘 L"/>
        </w:rPr>
      </w:pPr>
    </w:p>
    <w:p w:rsidR="00B105D3" w:rsidRPr="00817D95" w:rsidRDefault="00F70180" w:rsidP="00817D95">
      <w:pPr>
        <w:pStyle w:val="2"/>
        <w:rPr>
          <w:rFonts w:ascii="210 맨발의청춘 L" w:eastAsia="210 맨발의청춘 L" w:hAnsi="210 맨발의청춘 L"/>
          <w:i/>
        </w:rPr>
      </w:pPr>
      <w:r w:rsidRPr="00817D95">
        <w:rPr>
          <w:rFonts w:ascii="210 맨발의청춘 L" w:eastAsia="210 맨발의청춘 L" w:hAnsi="210 맨발의청춘 L" w:hint="eastAsia"/>
          <w:i/>
        </w:rPr>
        <w:t>키 애니메이션 제작</w:t>
      </w:r>
    </w:p>
    <w:p w:rsidR="00F70180" w:rsidRPr="00F94901" w:rsidRDefault="00F70180" w:rsidP="00F70180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적극적인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액팅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사용으로 팀원들의 모션을 </w:t>
      </w:r>
      <w:proofErr w:type="spellStart"/>
      <w:r w:rsidRPr="00F94901">
        <w:rPr>
          <w:rFonts w:ascii="210 맨발의청춘 L" w:eastAsia="210 맨발의청춘 L" w:hAnsi="210 맨발의청춘 L" w:hint="eastAsia"/>
        </w:rPr>
        <w:t>로토스코핑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방식으로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애니메이팅</w:t>
      </w:r>
      <w:proofErr w:type="spellEnd"/>
    </w:p>
    <w:p w:rsidR="00F70180" w:rsidRPr="00F94901" w:rsidRDefault="00F70180" w:rsidP="00F70180">
      <w:pPr>
        <w:pStyle w:val="ab"/>
        <w:numPr>
          <w:ilvl w:val="0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모션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캡쳐용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장비가 없기 때문에 손으로 따야 함</w:t>
      </w:r>
    </w:p>
    <w:p w:rsidR="00F70180" w:rsidRPr="00F94901" w:rsidRDefault="00F70180" w:rsidP="00F70180">
      <w:pPr>
        <w:ind w:right="1405"/>
        <w:rPr>
          <w:rFonts w:ascii="210 맨발의청춘 L" w:eastAsia="210 맨발의청춘 L" w:hAnsi="210 맨발의청춘 L"/>
        </w:rPr>
      </w:pPr>
    </w:p>
    <w:p w:rsidR="00F70180" w:rsidRPr="00F94901" w:rsidRDefault="00F70180" w:rsidP="00F70180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동물의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애니메이팅에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많은 시간이 요구</w:t>
      </w:r>
    </w:p>
    <w:p w:rsidR="00F70180" w:rsidRPr="00F94901" w:rsidRDefault="00F70180" w:rsidP="00F70180">
      <w:pPr>
        <w:pStyle w:val="ab"/>
        <w:numPr>
          <w:ilvl w:val="0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동물 애니메이션 경험 미숙 </w:t>
      </w:r>
      <w:r w:rsidRPr="00F94901">
        <w:rPr>
          <w:rFonts w:ascii="210 맨발의청춘 L" w:eastAsia="210 맨발의청춘 L" w:hAnsi="210 맨발의청춘 L"/>
        </w:rPr>
        <w:t xml:space="preserve">&amp;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액팅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불가능</w:t>
      </w:r>
    </w:p>
    <w:p w:rsidR="00F70180" w:rsidRPr="00F94901" w:rsidRDefault="00F70180" w:rsidP="00F70180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 xml:space="preserve">동영상이 필요한 경우 </w:t>
      </w:r>
      <w:proofErr w:type="spellStart"/>
      <w:r w:rsidRPr="00F94901">
        <w:rPr>
          <w:rFonts w:ascii="210 맨발의청춘 L" w:eastAsia="210 맨발의청춘 L" w:hAnsi="210 맨발의청춘 L" w:hint="eastAsia"/>
        </w:rPr>
        <w:t>페이셜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애니메이션 제작 가능</w:t>
      </w:r>
    </w:p>
    <w:p w:rsidR="00F70180" w:rsidRPr="00F94901" w:rsidRDefault="00F70180" w:rsidP="00F70180">
      <w:pPr>
        <w:pStyle w:val="ab"/>
        <w:numPr>
          <w:ilvl w:val="0"/>
          <w:numId w:val="7"/>
        </w:num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추가적으로 시간이 남았을 경우</w:t>
      </w:r>
    </w:p>
    <w:p w:rsidR="00F70180" w:rsidRPr="00F94901" w:rsidRDefault="00F70180" w:rsidP="00F70180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 w:hint="eastAsia"/>
        </w:rPr>
        <w:t>*</w:t>
      </w:r>
      <w:proofErr w:type="spellStart"/>
      <w:r w:rsidRPr="00F94901">
        <w:rPr>
          <w:rFonts w:ascii="210 맨발의청춘 L" w:eastAsia="210 맨발의청춘 L" w:hAnsi="210 맨발의청춘 L" w:hint="eastAsia"/>
        </w:rPr>
        <w:t>로토스코핑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실사의 영상이나 사진에 맞추어 </w:t>
      </w:r>
      <w:proofErr w:type="spellStart"/>
      <w:r w:rsidRPr="00F94901">
        <w:rPr>
          <w:rFonts w:ascii="210 맨발의청춘 L" w:eastAsia="210 맨발의청춘 L" w:hAnsi="210 맨발의청춘 L" w:hint="eastAsia"/>
        </w:rPr>
        <w:t>애니에이션</w:t>
      </w:r>
      <w:proofErr w:type="spellEnd"/>
      <w:r w:rsidRPr="00F94901">
        <w:rPr>
          <w:rFonts w:ascii="210 맨발의청춘 L" w:eastAsia="210 맨발의청춘 L" w:hAnsi="210 맨발의청춘 L" w:hint="eastAsia"/>
        </w:rPr>
        <w:t xml:space="preserve"> 셀을 그리는 방식 </w:t>
      </w:r>
      <w:r w:rsidRPr="00F94901">
        <w:rPr>
          <w:rFonts w:ascii="210 맨발의청춘 L" w:eastAsia="210 맨발의청춘 L" w:hAnsi="210 맨발의청춘 L"/>
        </w:rPr>
        <w:t>3D</w:t>
      </w:r>
      <w:r w:rsidRPr="00F94901">
        <w:rPr>
          <w:rFonts w:ascii="210 맨발의청춘 L" w:eastAsia="210 맨발의청춘 L" w:hAnsi="210 맨발의청춘 L" w:hint="eastAsia"/>
        </w:rPr>
        <w:t>에서는 동영상을 띄워 놓고 모션 맞추기 응용 가능</w:t>
      </w:r>
    </w:p>
    <w:p w:rsidR="00167006" w:rsidRPr="00F94901" w:rsidRDefault="00167006" w:rsidP="00F70180">
      <w:pPr>
        <w:ind w:right="1405"/>
        <w:rPr>
          <w:rFonts w:ascii="210 맨발의청춘 L" w:eastAsia="210 맨발의청춘 L" w:hAnsi="210 맨발의청춘 L"/>
        </w:rPr>
      </w:pPr>
      <w:r w:rsidRPr="00F94901">
        <w:rPr>
          <w:rFonts w:ascii="210 맨발의청춘 L" w:eastAsia="210 맨발의청춘 L" w:hAnsi="210 맨발의청춘 L"/>
          <w:noProof/>
        </w:rPr>
        <w:drawing>
          <wp:anchor distT="0" distB="0" distL="114300" distR="114300" simplePos="0" relativeHeight="251678720" behindDoc="0" locked="0" layoutInCell="1" allowOverlap="1" wp14:anchorId="5A1A794E">
            <wp:simplePos x="0" y="0"/>
            <wp:positionH relativeFrom="column">
              <wp:posOffset>172660</wp:posOffset>
            </wp:positionH>
            <wp:positionV relativeFrom="paragraph">
              <wp:posOffset>637953</wp:posOffset>
            </wp:positionV>
            <wp:extent cx="3955312" cy="2519916"/>
            <wp:effectExtent l="0" t="0" r="7620" b="0"/>
            <wp:wrapTopAndBottom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312" cy="251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4901">
        <w:rPr>
          <w:rFonts w:ascii="210 맨발의청춘 L" w:eastAsia="210 맨발의청춘 L" w:hAnsi="210 맨발의청춘 L"/>
          <w:noProof/>
        </w:rPr>
        <mc:AlternateContent>
          <mc:Choice Requires="wps">
            <w:drawing>
              <wp:anchor distT="0" distB="0" distL="274320" distR="114300" simplePos="0" relativeHeight="251677696" behindDoc="0" locked="0" layoutInCell="1" allowOverlap="1" wp14:anchorId="6A589ECB" wp14:editId="64D0C3E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920240" cy="8229600"/>
                <wp:effectExtent l="0" t="0" r="0" b="0"/>
                <wp:wrapSquare wrapText="bothSides"/>
                <wp:docPr id="20" name="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82296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alpha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7006" w:rsidRPr="00320C88" w:rsidRDefault="00167006" w:rsidP="00167006">
                            <w:pPr>
                              <w:pStyle w:val="1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이미지 출처</w:t>
                            </w:r>
                          </w:p>
                          <w:p w:rsidR="00167006" w:rsidRPr="00251D14" w:rsidRDefault="00167006" w:rsidP="00167006">
                            <w:pPr>
                              <w:spacing w:after="100"/>
                              <w:jc w:val="center"/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</w:pP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  <w:lang w:val="ko-KR"/>
                              </w:rPr>
                              <w:t xml:space="preserve"> </w:t>
                            </w:r>
                            <w:r w:rsidRPr="00320C88">
                              <w:rPr>
                                <w:rFonts w:ascii="210 맨발의청춘 L" w:eastAsia="210 맨발의청춘 L" w:hAnsi="210 맨발의청춘 L"/>
                                <w:color w:val="6076B4" w:themeColor="accent1"/>
                              </w:rPr>
                              <w:sym w:font="Symbol" w:char="F0B7"/>
                            </w: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2C311A" w:rsidRDefault="002C311A" w:rsidP="00167006">
                            <w:pPr>
                              <w:spacing w:after="143" w:line="216" w:lineRule="auto"/>
                              <w:ind w:left="15"/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</w:p>
                          <w:p w:rsidR="00167006" w:rsidRPr="00B105D3" w:rsidRDefault="00F94901" w:rsidP="00167006">
                            <w:pPr>
                              <w:spacing w:after="143" w:line="216" w:lineRule="auto"/>
                              <w:ind w:left="15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  <w:t>2D</w:t>
                            </w:r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 xml:space="preserve">에서의 </w:t>
                            </w:r>
                            <w:proofErr w:type="spellStart"/>
                            <w:r>
                              <w:rPr>
                                <w:rFonts w:ascii="210 맨발의청춘 L" w:eastAsia="210 맨발의청춘 L" w:hAnsi="210 맨발의청춘 L" w:hint="eastAsia"/>
                                <w:color w:val="2F5897" w:themeColor="text2"/>
                              </w:rPr>
                              <w:t>로토스코핑</w:t>
                            </w:r>
                            <w:proofErr w:type="spellEnd"/>
                          </w:p>
                          <w:p w:rsidR="00167006" w:rsidRPr="00F94901" w:rsidRDefault="00F94901" w:rsidP="00167006">
                            <w:pPr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</w:pPr>
                            <w:r w:rsidRPr="00F94901">
                              <w:rPr>
                                <w:rFonts w:ascii="210 맨발의청춘 L" w:eastAsia="210 맨발의청춘 L" w:hAnsi="210 맨발의청춘 L"/>
                                <w:color w:val="2F5897" w:themeColor="text2"/>
                              </w:rPr>
                              <w:t>http://media.cgland.com/media/r09media_news_view.html?no=4400&amp;news_page=2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457200" rIns="182880" bIns="13716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6A589ECB" id="_x0000_s1035" style="position:absolute;margin-left:100pt;margin-top:0;width:151.2pt;height:9in;z-index:251677696;visibility:visible;mso-wrap-style:square;mso-width-percent:300;mso-height-percent:1000;mso-wrap-distance-left:21.6pt;mso-wrap-distance-top:0;mso-wrap-distance-right:9pt;mso-wrap-distance-bottom:0;mso-position-horizontal:right;mso-position-horizontal-relative:margin;mso-position-vertical:top;mso-position-vertical-relative:margin;mso-width-percent:3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" fillcolor="#e4e9ef [3214]" stroked="f" strokeweight="2.25pt">
                <v:fill opacity="55769f"/>
                <v:textbox inset="14.4pt,36pt,14.4pt,10.8pt">
                  <w:txbxContent>
                    <w:p w:rsidR="00167006" w:rsidRPr="00320C88" w:rsidRDefault="00167006" w:rsidP="00167006">
                      <w:pPr>
                        <w:pStyle w:val="1"/>
                        <w:jc w:val="center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이미지 출처</w:t>
                      </w:r>
                    </w:p>
                    <w:p w:rsidR="00167006" w:rsidRPr="00251D14" w:rsidRDefault="00167006" w:rsidP="00167006">
                      <w:pPr>
                        <w:spacing w:after="100"/>
                        <w:jc w:val="center"/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</w:pP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  <w:lang w:val="ko-KR"/>
                        </w:rPr>
                        <w:t xml:space="preserve"> </w:t>
                      </w:r>
                      <w:r w:rsidRPr="00320C88">
                        <w:rPr>
                          <w:rFonts w:ascii="210 맨발의청춘 L" w:eastAsia="210 맨발의청춘 L" w:hAnsi="210 맨발의청춘 L"/>
                          <w:color w:val="6076B4" w:themeColor="accent1"/>
                        </w:rPr>
                        <w:sym w:font="Symbol" w:char="F0B7"/>
                      </w: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2C311A" w:rsidRDefault="002C311A" w:rsidP="00167006">
                      <w:pPr>
                        <w:spacing w:after="143" w:line="216" w:lineRule="auto"/>
                        <w:ind w:left="15"/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</w:p>
                    <w:p w:rsidR="00167006" w:rsidRPr="00B105D3" w:rsidRDefault="00F94901" w:rsidP="00167006">
                      <w:pPr>
                        <w:spacing w:after="143" w:line="216" w:lineRule="auto"/>
                        <w:ind w:left="15"/>
                        <w:rPr>
                          <w:color w:val="000000" w:themeColor="text1"/>
                        </w:rPr>
                      </w:pPr>
                      <w: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  <w:t>2D</w:t>
                      </w:r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 xml:space="preserve">에서의 </w:t>
                      </w:r>
                      <w:proofErr w:type="spellStart"/>
                      <w:r>
                        <w:rPr>
                          <w:rFonts w:ascii="210 맨발의청춘 L" w:eastAsia="210 맨발의청춘 L" w:hAnsi="210 맨발의청춘 L" w:hint="eastAsia"/>
                          <w:color w:val="2F5897" w:themeColor="text2"/>
                        </w:rPr>
                        <w:t>로토스코핑</w:t>
                      </w:r>
                      <w:proofErr w:type="spellEnd"/>
                    </w:p>
                    <w:p w:rsidR="00167006" w:rsidRPr="00F94901" w:rsidRDefault="00F94901" w:rsidP="00167006">
                      <w:pPr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</w:pPr>
                      <w:r w:rsidRPr="00F94901">
                        <w:rPr>
                          <w:rFonts w:ascii="210 맨발의청춘 L" w:eastAsia="210 맨발의청춘 L" w:hAnsi="210 맨발의청춘 L"/>
                          <w:color w:val="2F5897" w:themeColor="text2"/>
                        </w:rPr>
                        <w:t>http://media.cgland.com/media/r09media_news_view.html?no=4400&amp;news_page=2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sectPr w:rsidR="00167006" w:rsidRPr="00F94901">
      <w:headerReference w:type="default" r:id="rId21"/>
      <w:footerReference w:type="even" r:id="rId22"/>
      <w:footerReference w:type="default" r:id="rId23"/>
      <w:pgSz w:w="11907" w:h="16839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0A6C" w:rsidRDefault="00020A6C">
      <w:pPr>
        <w:spacing w:after="0" w:line="240" w:lineRule="auto"/>
      </w:pPr>
      <w:r>
        <w:separator/>
      </w:r>
    </w:p>
  </w:endnote>
  <w:endnote w:type="continuationSeparator" w:id="0">
    <w:p w:rsidR="00020A6C" w:rsidRDefault="00020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7F17D2D-B26B-4CB1-878B-842110DCD49A}"/>
  </w:font>
  <w:font w:name="210 맨발의청춘 L">
    <w:altName w:val="안상수2006중간"/>
    <w:panose1 w:val="02020603020101020101"/>
    <w:charset w:val="81"/>
    <w:family w:val="roman"/>
    <w:pitch w:val="variable"/>
    <w:sig w:usb0="800002A7" w:usb1="09D77CF9" w:usb2="00000010" w:usb3="00000000" w:csb0="00080001" w:csb1="00000000"/>
    <w:embedRegular r:id="rId2" w:subsetted="1" w:fontKey="{FF8E1A8D-10A0-49AD-A5F5-0364EDBD4E85}"/>
    <w:embedItalic r:id="rId3" w:subsetted="1" w:fontKey="{B42FF288-27D7-4E74-8C6C-8A6E80024C09}"/>
    <w:embedBoldItalic r:id="rId4" w:subsetted="1" w:fontKey="{9106F3F7-2F00-4E40-9DFC-E58A9CF7E429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5" w:fontKey="{AD4E5BA3-8C8E-46CD-85BA-897238B84400}"/>
    <w:embedBold r:id="rId6" w:fontKey="{E22AE458-2887-4834-B14D-81102147683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야놀자 야체 B">
    <w:altName w:val="안상수2006중간"/>
    <w:panose1 w:val="02020603020101020101"/>
    <w:charset w:val="81"/>
    <w:family w:val="roman"/>
    <w:pitch w:val="variable"/>
    <w:sig w:usb0="800002A7" w:usb1="09D77CF9" w:usb2="00000010" w:usb3="00000000" w:csb0="00080001" w:csb1="00000000"/>
    <w:embedRegular r:id="rId7" w:subsetted="1" w:fontKey="{57779D46-E938-4C03-ACC0-68835D566BF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518866A1-31F4-4557-9D25-09A2D08F221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7006" w:rsidRDefault="00167006">
    <w:pPr>
      <w:jc w:val="right"/>
    </w:pPr>
  </w:p>
  <w:p w:rsidR="00167006" w:rsidRDefault="00167006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2</w:t>
    </w:r>
    <w:r>
      <w:fldChar w:fldCharType="end"/>
    </w:r>
    <w:r>
      <w:rPr>
        <w:lang w:val="ko-KR"/>
      </w:rPr>
      <w:t xml:space="preserve"> </w:t>
    </w:r>
    <w:r>
      <w:rPr>
        <w:color w:val="E68422" w:themeColor="accent3"/>
      </w:rPr>
      <w:sym w:font="Wingdings 2" w:char="F097"/>
    </w:r>
    <w:r>
      <w:rPr>
        <w:lang w:val="ko-KR"/>
      </w:rPr>
      <w:t xml:space="preserve"> </w:t>
    </w:r>
  </w:p>
  <w:p w:rsidR="00167006" w:rsidRDefault="00167006">
    <w:pPr>
      <w:jc w:val="right"/>
    </w:pPr>
    <w:r>
      <w:rPr>
        <w:noProof/>
        <w:lang w:val="ko-KR"/>
      </w:rPr>
      <mc:AlternateContent>
        <mc:Choice Requires="wpg">
          <w:drawing>
            <wp:inline distT="0" distB="0" distL="0" distR="0" wp14:editId="104A847E">
              <wp:extent cx="2327910" cy="45085"/>
              <wp:effectExtent l="9525" t="9525" r="15240" b="12065"/>
              <wp:docPr id="3" name="그룹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75FC602D" id="그룹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" strokecolor="#438086" strokeweight=".25pt"/>
              <w10:anchorlock/>
            </v:group>
          </w:pict>
        </mc:Fallback>
      </mc:AlternateContent>
    </w:r>
  </w:p>
  <w:p w:rsidR="00167006" w:rsidRDefault="00167006">
    <w:pPr>
      <w:pStyle w:val="a6"/>
      <w:rPr>
        <w:sz w:val="2"/>
        <w:szCs w:val="2"/>
      </w:rPr>
    </w:pPr>
  </w:p>
  <w:p w:rsidR="00167006" w:rsidRDefault="00167006"/>
  <w:p w:rsidR="00167006" w:rsidRDefault="00167006"/>
  <w:p w:rsidR="00167006" w:rsidRDefault="0016700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7006" w:rsidRDefault="00167006">
    <w:pPr>
      <w:jc w:val="center"/>
    </w:pPr>
    <w:r>
      <w:rPr>
        <w:rFonts w:hint="eastAsia"/>
        <w:color w:val="6076B4" w:themeColor="accent1"/>
      </w:rPr>
      <w:fldChar w:fldCharType="begin"/>
    </w:r>
    <w:r>
      <w:rPr>
        <w:color w:val="6076B4" w:themeColor="accent1"/>
      </w:rPr>
      <w:instrText>STYLEREF  "</w:instrText>
    </w:r>
    <w:r>
      <w:rPr>
        <w:color w:val="6076B4" w:themeColor="accent1"/>
      </w:rPr>
      <w:instrText>제목</w:instrText>
    </w:r>
    <w:r>
      <w:rPr>
        <w:color w:val="6076B4" w:themeColor="accent1"/>
      </w:rPr>
      <w:instrText xml:space="preserve"> 1"</w:instrText>
    </w:r>
    <w:r>
      <w:rPr>
        <w:rFonts w:hint="eastAsia"/>
        <w:color w:val="6076B4" w:themeColor="accent1"/>
      </w:rPr>
      <w:fldChar w:fldCharType="separate"/>
    </w:r>
    <w:r w:rsidR="00C47756">
      <w:rPr>
        <w:noProof/>
        <w:color w:val="6076B4" w:themeColor="accent1"/>
      </w:rPr>
      <w:t>[Man in the Wild]</w:t>
    </w:r>
    <w:r>
      <w:rPr>
        <w:rFonts w:hint="eastAsia"/>
        <w:color w:val="6076B4" w:themeColor="accent1"/>
      </w:rPr>
      <w:fldChar w:fldCharType="end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Wingdings" w:char="F09F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fldChar w:fldCharType="begin"/>
    </w:r>
    <w:r>
      <w:rPr>
        <w:color w:val="6076B4" w:themeColor="accent1"/>
      </w:rPr>
      <w:instrText>PAGE  \* Arabic  \* MERGEFORMAT</w:instrText>
    </w:r>
    <w:r>
      <w:rPr>
        <w:color w:val="6076B4" w:themeColor="accent1"/>
      </w:rPr>
      <w:fldChar w:fldCharType="separate"/>
    </w:r>
    <w:r w:rsidR="00C47756" w:rsidRPr="00C47756">
      <w:rPr>
        <w:noProof/>
        <w:color w:val="6076B4" w:themeColor="accent1"/>
        <w:lang w:val="ko-KR"/>
      </w:rPr>
      <w:t>2</w:t>
    </w:r>
    <w:r>
      <w:rPr>
        <w:color w:val="6076B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0A6C" w:rsidRDefault="00020A6C">
      <w:pPr>
        <w:spacing w:after="0" w:line="240" w:lineRule="auto"/>
      </w:pPr>
      <w:r>
        <w:separator/>
      </w:r>
    </w:p>
  </w:footnote>
  <w:footnote w:type="continuationSeparator" w:id="0">
    <w:p w:rsidR="00020A6C" w:rsidRDefault="00020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6076B4" w:themeColor="accent1"/>
      </w:rPr>
      <w:alias w:val="제목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167006" w:rsidRDefault="00167006">
        <w:pPr>
          <w:spacing w:after="0"/>
          <w:jc w:val="center"/>
          <w:rPr>
            <w:color w:val="E4E9EF" w:themeColor="background2"/>
          </w:rPr>
        </w:pPr>
        <w:r>
          <w:rPr>
            <w:color w:val="6076B4" w:themeColor="accent1"/>
          </w:rPr>
          <w:t>[</w:t>
        </w:r>
        <w:proofErr w:type="gramStart"/>
        <w:r>
          <w:rPr>
            <w:color w:val="6076B4" w:themeColor="accent1"/>
          </w:rPr>
          <w:t>Man</w:t>
        </w:r>
        <w:proofErr w:type="gramEnd"/>
        <w:r>
          <w:rPr>
            <w:color w:val="6076B4" w:themeColor="accent1"/>
          </w:rPr>
          <w:t xml:space="preserve"> in the Wild]</w:t>
        </w:r>
      </w:p>
    </w:sdtContent>
  </w:sdt>
  <w:p w:rsidR="00167006" w:rsidRDefault="00167006">
    <w:pPr>
      <w:jc w:val="center"/>
      <w:rPr>
        <w:color w:val="6076B4" w:themeColor="accent1"/>
      </w:rPr>
    </w:pPr>
    <w:r>
      <w:rPr>
        <w:color w:val="6076B4" w:themeColor="accent1"/>
      </w:rPr>
      <w:sym w:font="Symbol" w:char="F0B7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Symbol" w:char="F0B7"/>
    </w:r>
    <w:r>
      <w:rPr>
        <w:color w:val="6076B4" w:themeColor="accent1"/>
        <w:lang w:val="ko-KR"/>
      </w:rPr>
      <w:t xml:space="preserve"> </w:t>
    </w:r>
    <w:r>
      <w:rPr>
        <w:color w:val="6076B4" w:themeColor="accent1"/>
      </w:rPr>
      <w:sym w:font="Symbol" w:char="F0B7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9A4787"/>
    <w:multiLevelType w:val="hybridMultilevel"/>
    <w:tmpl w:val="43CC7094"/>
    <w:lvl w:ilvl="0" w:tplc="C52815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79409E9"/>
    <w:multiLevelType w:val="hybridMultilevel"/>
    <w:tmpl w:val="F4701B70"/>
    <w:lvl w:ilvl="0" w:tplc="0ADA8FE6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67408E"/>
    <w:multiLevelType w:val="hybridMultilevel"/>
    <w:tmpl w:val="FA6CC9EE"/>
    <w:lvl w:ilvl="0" w:tplc="B37AD1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DB5749"/>
    <w:multiLevelType w:val="hybridMultilevel"/>
    <w:tmpl w:val="EE2E1214"/>
    <w:lvl w:ilvl="0" w:tplc="A738B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88754A"/>
    <w:multiLevelType w:val="hybridMultilevel"/>
    <w:tmpl w:val="02BAD510"/>
    <w:lvl w:ilvl="0" w:tplc="23B8AD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021CA7"/>
    <w:multiLevelType w:val="hybridMultilevel"/>
    <w:tmpl w:val="AB4E7AFA"/>
    <w:lvl w:ilvl="0" w:tplc="E1B454F4">
      <w:numFmt w:val="decimal"/>
      <w:lvlText w:val="%1&gt;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610F44"/>
    <w:multiLevelType w:val="hybridMultilevel"/>
    <w:tmpl w:val="43CC7094"/>
    <w:lvl w:ilvl="0" w:tplc="C52815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C7114A0"/>
    <w:multiLevelType w:val="hybridMultilevel"/>
    <w:tmpl w:val="65DE4FFE"/>
    <w:lvl w:ilvl="0" w:tplc="508220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44507DC"/>
    <w:multiLevelType w:val="hybridMultilevel"/>
    <w:tmpl w:val="4AB46FB2"/>
    <w:lvl w:ilvl="0" w:tplc="C52815A8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2B32EF"/>
    <w:multiLevelType w:val="hybridMultilevel"/>
    <w:tmpl w:val="8488C698"/>
    <w:lvl w:ilvl="0" w:tplc="FD9AA0F0">
      <w:numFmt w:val="bullet"/>
      <w:lvlText w:val=""/>
      <w:lvlJc w:val="left"/>
      <w:pPr>
        <w:ind w:left="760" w:hanging="360"/>
      </w:pPr>
      <w:rPr>
        <w:rFonts w:ascii="Wingdings" w:eastAsia="210 맨발의청춘 L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8"/>
  </w:num>
  <w:num w:numId="5">
    <w:abstractNumId w:val="3"/>
  </w:num>
  <w:num w:numId="6">
    <w:abstractNumId w:val="4"/>
  </w:num>
  <w:num w:numId="7">
    <w:abstractNumId w:val="1"/>
  </w:num>
  <w:num w:numId="8">
    <w:abstractNumId w:val="7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embedTrueTypeFonts/>
  <w:saveSubsetFonts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D8"/>
    <w:rsid w:val="00020A6C"/>
    <w:rsid w:val="00167006"/>
    <w:rsid w:val="001F1594"/>
    <w:rsid w:val="00251D14"/>
    <w:rsid w:val="002C311A"/>
    <w:rsid w:val="002D375A"/>
    <w:rsid w:val="00320C88"/>
    <w:rsid w:val="003F29A9"/>
    <w:rsid w:val="00556999"/>
    <w:rsid w:val="005643BD"/>
    <w:rsid w:val="005C5B0A"/>
    <w:rsid w:val="006F0CF1"/>
    <w:rsid w:val="007242EC"/>
    <w:rsid w:val="00726646"/>
    <w:rsid w:val="007D48D8"/>
    <w:rsid w:val="00817D95"/>
    <w:rsid w:val="0087343A"/>
    <w:rsid w:val="009F5C14"/>
    <w:rsid w:val="00AF222F"/>
    <w:rsid w:val="00B105D3"/>
    <w:rsid w:val="00BB065C"/>
    <w:rsid w:val="00BF0262"/>
    <w:rsid w:val="00C2539E"/>
    <w:rsid w:val="00C47756"/>
    <w:rsid w:val="00E2647F"/>
    <w:rsid w:val="00E5572F"/>
    <w:rsid w:val="00E9762E"/>
    <w:rsid w:val="00F70180"/>
    <w:rsid w:val="00F94901"/>
    <w:rsid w:val="00FB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B04054"/>
  <w15:docId w15:val="{D29957A7-CFA3-469D-AA30-C5EFC3084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6076B4" w:themeColor="accen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2F5897" w:themeColor="text2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2F5897" w:themeColor="text2"/>
      <w:sz w:val="23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2F5897" w:themeColor="text2"/>
      <w:sz w:val="23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a3">
    <w:name w:val="Title"/>
    <w:basedOn w:val="a"/>
    <w:next w:val="a"/>
    <w:link w:val="Ch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a4">
    <w:name w:val="Subtitle"/>
    <w:basedOn w:val="a"/>
    <w:next w:val="a"/>
    <w:link w:val="Char0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a5">
    <w:name w:val="header"/>
    <w:basedOn w:val="a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머리글 Char"/>
    <w:basedOn w:val="a0"/>
    <w:link w:val="a5"/>
    <w:uiPriority w:val="99"/>
    <w:rPr>
      <w:rFonts w:eastAsiaTheme="minorEastAsia"/>
    </w:rPr>
  </w:style>
  <w:style w:type="paragraph" w:styleId="a6">
    <w:name w:val="No Spacing"/>
    <w:link w:val="Char2"/>
    <w:uiPriority w:val="1"/>
    <w:qFormat/>
    <w:pPr>
      <w:spacing w:after="0" w:line="240" w:lineRule="auto"/>
    </w:pPr>
  </w:style>
  <w:style w:type="character" w:customStyle="1" w:styleId="Char2">
    <w:name w:val="간격 없음 Char"/>
    <w:basedOn w:val="a0"/>
    <w:link w:val="a6"/>
    <w:uiPriority w:val="1"/>
  </w:style>
  <w:style w:type="paragraph" w:styleId="a7">
    <w:name w:val="Balloon Text"/>
    <w:basedOn w:val="a"/>
    <w:link w:val="Char3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character" w:customStyle="1" w:styleId="Char3">
    <w:name w:val="풍선 도움말 텍스트 Char"/>
    <w:basedOn w:val="a0"/>
    <w:link w:val="a7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Emphasis"/>
    <w:basedOn w:val="a0"/>
    <w:uiPriority w:val="20"/>
    <w:qFormat/>
    <w:rPr>
      <w:i/>
      <w:iCs/>
      <w:color w:val="auto"/>
    </w:rPr>
  </w:style>
  <w:style w:type="paragraph" w:styleId="ab">
    <w:name w:val="List Paragraph"/>
    <w:basedOn w:val="a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ac">
    <w:name w:val="Quote"/>
    <w:basedOn w:val="a"/>
    <w:next w:val="a"/>
    <w:link w:val="Char4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eastAsiaTheme="majorEastAsia" w:hAnsiTheme="majorHAnsi"/>
      <w:i/>
      <w:iCs/>
      <w:color w:val="6076B4" w:themeColor="accent1"/>
      <w:sz w:val="24"/>
    </w:rPr>
  </w:style>
  <w:style w:type="character" w:customStyle="1" w:styleId="Char4">
    <w:name w:val="인용 Char"/>
    <w:basedOn w:val="a0"/>
    <w:link w:val="ac"/>
    <w:uiPriority w:val="29"/>
    <w:rPr>
      <w:rFonts w:asciiTheme="majorHAnsi" w:eastAsiaTheme="majorEastAsia" w:hAnsiTheme="majorHAnsi"/>
      <w:i/>
      <w:iCs/>
      <w:color w:val="auto"/>
      <w:sz w:val="24"/>
    </w:rPr>
  </w:style>
  <w:style w:type="paragraph" w:styleId="ad">
    <w:name w:val="Intense Quote"/>
    <w:basedOn w:val="a"/>
    <w:next w:val="a"/>
    <w:link w:val="Char5"/>
    <w:uiPriority w:val="30"/>
    <w:qFormat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14:ligatures w14:val="standardContextual"/>
      <w14:cntxtAlts/>
    </w:rPr>
  </w:style>
  <w:style w:type="character" w:customStyle="1" w:styleId="Char5">
    <w:name w:val="강한 인용 Char"/>
    <w:basedOn w:val="a0"/>
    <w:link w:val="ad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6076B4" w:themeFill="accent1"/>
      <w14:ligatures w14:val="standardContextual"/>
      <w14:cntxtAlts/>
    </w:rPr>
  </w:style>
  <w:style w:type="character" w:styleId="ae">
    <w:name w:val="Subtle Emphasis"/>
    <w:basedOn w:val="a0"/>
    <w:uiPriority w:val="19"/>
    <w:qFormat/>
    <w:rPr>
      <w:i/>
      <w:iCs/>
      <w:color w:val="auto"/>
    </w:rPr>
  </w:style>
  <w:style w:type="character" w:styleId="af">
    <w:name w:val="Intense Emphasis"/>
    <w:basedOn w:val="a0"/>
    <w:uiPriority w:val="21"/>
    <w:qFormat/>
    <w:rPr>
      <w:b/>
      <w:bCs/>
      <w:i/>
      <w:iCs/>
      <w:caps w:val="0"/>
      <w:smallCaps w:val="0"/>
      <w:color w:val="auto"/>
    </w:rPr>
  </w:style>
  <w:style w:type="character" w:styleId="af0">
    <w:name w:val="Subtle Reference"/>
    <w:basedOn w:val="a0"/>
    <w:uiPriority w:val="31"/>
    <w:qFormat/>
    <w:rPr>
      <w:smallCaps/>
      <w:color w:val="auto"/>
      <w:u w:val="single"/>
    </w:rPr>
  </w:style>
  <w:style w:type="character" w:styleId="af1">
    <w:name w:val="Intense Reference"/>
    <w:basedOn w:val="a0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af2">
    <w:name w:val="Book Title"/>
    <w:basedOn w:val="a0"/>
    <w:uiPriority w:val="33"/>
    <w:qFormat/>
    <w:rPr>
      <w:b/>
      <w:bCs/>
      <w:caps w:val="0"/>
      <w:smallCaps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af3">
    <w:name w:val="Placeholder Text"/>
    <w:basedOn w:val="a0"/>
    <w:uiPriority w:val="99"/>
    <w:semiHidden/>
    <w:rPr>
      <w:color w:val="808080"/>
    </w:rPr>
  </w:style>
  <w:style w:type="paragraph" w:styleId="af4">
    <w:name w:val="footer"/>
    <w:basedOn w:val="a"/>
    <w:link w:val="Char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바닥글 Char"/>
    <w:basedOn w:val="a0"/>
    <w:link w:val="af4"/>
    <w:uiPriority w:val="99"/>
  </w:style>
  <w:style w:type="character" w:styleId="af5">
    <w:name w:val="Hyperlink"/>
    <w:basedOn w:val="a0"/>
    <w:uiPriority w:val="99"/>
    <w:unhideWhenUsed/>
    <w:rsid w:val="00556999"/>
    <w:rPr>
      <w:color w:val="3399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55699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5.jp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5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k\AppData\Roaming\Microsoft\Templates\&#48372;&#44256;&#49436;(&#51076;&#50896;%20&#46356;&#51088;&#51064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FA7E16776D245A89424891AC7D78E4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9D9F7FF-1BC9-4D90-8178-37B3E38FDA17}"/>
      </w:docPartPr>
      <w:docPartBody>
        <w:p w:rsidR="00761AE6" w:rsidRDefault="004F097F">
          <w:pPr>
            <w:pStyle w:val="EFA7E16776D245A89424891AC7D78E4E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D081150AE4E54004A6622E859AA8D3D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CC5B2BA-5223-4965-884E-3165838E3195}"/>
      </w:docPartPr>
      <w:docPartBody>
        <w:p w:rsidR="00761AE6" w:rsidRDefault="004F097F">
          <w:pPr>
            <w:pStyle w:val="D081150AE4E54004A6622E859AA8D3DF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[문서 부제 입력]</w:t>
          </w:r>
        </w:p>
      </w:docPartBody>
    </w:docPart>
    <w:docPart>
      <w:docPartPr>
        <w:name w:val="FE49B7B2EAFE4CF9BBF440B7F0FF37D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A43573F-3608-4DD8-A708-83404B1A0E85}"/>
      </w:docPartPr>
      <w:docPartBody>
        <w:p w:rsidR="00761AE6" w:rsidRDefault="004F097F">
          <w:pPr>
            <w:pStyle w:val="FE49B7B2EAFE4CF9BBF440B7F0FF37D4"/>
          </w:pPr>
          <w:r>
            <w:rPr>
              <w:lang w:val="ko-KR"/>
            </w:rPr>
            <w:t>[여기에 문서 요약을 입력하십시오. 일반적으로 요약은 문서의 내용을 간략하게 정리한 것입니다. 여기에 문서 요약을 입력하십시오. 일반적으로 요약은 문서의 내용을 간략하게 정리한 것입니다.]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210 맨발의청춘 L">
    <w:altName w:val="안상수2006중간"/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야놀자 야체 B">
    <w:altName w:val="안상수2006중간"/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7F"/>
    <w:rsid w:val="00084B01"/>
    <w:rsid w:val="002E2D05"/>
    <w:rsid w:val="004F097F"/>
    <w:rsid w:val="0054138E"/>
    <w:rsid w:val="0076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widowControl/>
      <w:wordWrap/>
      <w:autoSpaceDE/>
      <w:autoSpaceDN/>
      <w:spacing w:before="360" w:after="0" w:line="240" w:lineRule="auto"/>
      <w:jc w:val="left"/>
      <w:outlineLvl w:val="0"/>
    </w:pPr>
    <w:rPr>
      <w:rFonts w:asciiTheme="majorHAnsi" w:eastAsiaTheme="majorEastAsia" w:hAnsiTheme="majorHAnsi" w:cstheme="majorBidi"/>
      <w:bCs/>
      <w:i/>
      <w:color w:val="4472C4" w:themeColor="accent1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widowControl/>
      <w:wordWrap/>
      <w:autoSpaceDE/>
      <w:autoSpaceDN/>
      <w:spacing w:before="120" w:after="0" w:line="240" w:lineRule="auto"/>
      <w:jc w:val="left"/>
      <w:outlineLvl w:val="1"/>
    </w:pPr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widowControl/>
      <w:wordWrap/>
      <w:autoSpaceDE/>
      <w:autoSpaceDN/>
      <w:spacing w:before="60" w:after="0" w:line="240" w:lineRule="auto"/>
      <w:jc w:val="left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FA7E16776D245A89424891AC7D78E4E">
    <w:name w:val="EFA7E16776D245A89424891AC7D78E4E"/>
    <w:pPr>
      <w:widowControl w:val="0"/>
      <w:wordWrap w:val="0"/>
      <w:autoSpaceDE w:val="0"/>
      <w:autoSpaceDN w:val="0"/>
    </w:pPr>
  </w:style>
  <w:style w:type="paragraph" w:customStyle="1" w:styleId="D081150AE4E54004A6622E859AA8D3DF">
    <w:name w:val="D081150AE4E54004A6622E859AA8D3DF"/>
    <w:pPr>
      <w:widowControl w:val="0"/>
      <w:wordWrap w:val="0"/>
      <w:autoSpaceDE w:val="0"/>
      <w:autoSpaceDN w:val="0"/>
    </w:pPr>
  </w:style>
  <w:style w:type="paragraph" w:customStyle="1" w:styleId="FE49B7B2EAFE4CF9BBF440B7F0FF37D4">
    <w:name w:val="FE49B7B2EAFE4CF9BBF440B7F0FF37D4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bCs/>
      <w:i/>
      <w:color w:val="4472C4" w:themeColor="accent1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bCs/>
      <w:color w:val="44546A" w:themeColor="text2"/>
      <w:kern w:val="0"/>
      <w:sz w:val="28"/>
      <w:szCs w:val="28"/>
    </w:rPr>
  </w:style>
  <w:style w:type="character" w:customStyle="1" w:styleId="3Char">
    <w:name w:val="제목 3 Char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</w:rPr>
  </w:style>
  <w:style w:type="paragraph" w:customStyle="1" w:styleId="A1D5B7D129354428B2FE716E21344F4A">
    <w:name w:val="A1D5B7D129354428B2FE716E21344F4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한국산업기술대학교 RnPTeam </Abstract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8917F7F-A48E-43D3-8792-1534AC3423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03C296E-B79E-4D9B-A564-C8FE7F30E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보고서(임원 디자인)</Template>
  <TotalTime>388</TotalTime>
  <Pages>8</Pages>
  <Words>201</Words>
  <Characters>1150</Characters>
  <Application>Microsoft Office Word</Application>
  <DocSecurity>0</DocSecurity>
  <Lines>9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[Man in the Wild]</vt:lpstr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[Man in the Wild]</dc:title>
  <dc:subject>그래픽</dc:subject>
  <dc:creator>park</dc:creator>
  <cp:keywords/>
  <cp:lastModifiedBy>병근</cp:lastModifiedBy>
  <cp:revision>16</cp:revision>
  <dcterms:created xsi:type="dcterms:W3CDTF">2017-12-04T16:29:00Z</dcterms:created>
  <dcterms:modified xsi:type="dcterms:W3CDTF">2017-12-05T13:46:00Z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